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0079A" w14:textId="7F34E85A" w:rsidR="00EF6002" w:rsidRDefault="00B46450" w:rsidP="00EE7F70">
      <w:pPr>
        <w:spacing w:line="240" w:lineRule="auto"/>
        <w:ind w:firstLine="0"/>
        <w:jc w:val="center"/>
        <w:rPr>
          <w:b/>
          <w:bCs/>
        </w:rPr>
      </w:pPr>
      <w:r w:rsidRPr="00D06A3D">
        <w:rPr>
          <w:b/>
          <w:bCs/>
        </w:rPr>
        <w:t>Contents</w:t>
      </w:r>
    </w:p>
    <w:p w14:paraId="39F4321D" w14:textId="77777777" w:rsidR="00EE7F70" w:rsidRPr="00D06A3D" w:rsidRDefault="00EE7F70" w:rsidP="00EE7F70">
      <w:pPr>
        <w:spacing w:line="240" w:lineRule="auto"/>
        <w:ind w:firstLine="0"/>
        <w:jc w:val="center"/>
        <w:rPr>
          <w:b/>
          <w:bCs/>
        </w:rPr>
      </w:pPr>
    </w:p>
    <w:p w14:paraId="40A60862" w14:textId="03984D98" w:rsidR="00EF6002" w:rsidRDefault="00EF6002" w:rsidP="00EF6002">
      <w:pPr>
        <w:pStyle w:val="ListParagraph"/>
        <w:numPr>
          <w:ilvl w:val="0"/>
          <w:numId w:val="24"/>
        </w:numPr>
        <w:spacing w:line="240" w:lineRule="auto"/>
      </w:pPr>
      <w:r>
        <w:t>Abstract</w:t>
      </w:r>
    </w:p>
    <w:p w14:paraId="04E561A4" w14:textId="1710FB08" w:rsidR="00EF6002" w:rsidRDefault="00EF6002" w:rsidP="00EF6002">
      <w:pPr>
        <w:pStyle w:val="ListParagraph"/>
        <w:numPr>
          <w:ilvl w:val="0"/>
          <w:numId w:val="24"/>
        </w:numPr>
        <w:spacing w:line="240" w:lineRule="auto"/>
      </w:pPr>
      <w:r>
        <w:t>Introduction</w:t>
      </w:r>
    </w:p>
    <w:p w14:paraId="017B17B5" w14:textId="7A554DAB" w:rsidR="00EF6002" w:rsidRDefault="00EF6002" w:rsidP="00EF6002">
      <w:pPr>
        <w:pStyle w:val="ListParagraph"/>
        <w:numPr>
          <w:ilvl w:val="0"/>
          <w:numId w:val="24"/>
        </w:numPr>
        <w:spacing w:line="240" w:lineRule="auto"/>
      </w:pPr>
      <w:r>
        <w:t>About Dataset</w:t>
      </w:r>
    </w:p>
    <w:p w14:paraId="359195A7" w14:textId="7A142001" w:rsidR="00EF6002" w:rsidRDefault="00EF6002" w:rsidP="00EF6002">
      <w:pPr>
        <w:pStyle w:val="ListParagraph"/>
        <w:numPr>
          <w:ilvl w:val="0"/>
          <w:numId w:val="24"/>
        </w:numPr>
        <w:spacing w:line="240" w:lineRule="auto"/>
      </w:pPr>
      <w:r>
        <w:t>Data Cleaning</w:t>
      </w:r>
      <w:r w:rsidR="00D06A3D">
        <w:t xml:space="preserve"> </w:t>
      </w:r>
    </w:p>
    <w:p w14:paraId="71731F75" w14:textId="5655D154" w:rsidR="00D06A3D" w:rsidRDefault="00D06A3D" w:rsidP="00EF6002">
      <w:pPr>
        <w:pStyle w:val="ListParagraph"/>
        <w:numPr>
          <w:ilvl w:val="0"/>
          <w:numId w:val="24"/>
        </w:numPr>
        <w:spacing w:line="240" w:lineRule="auto"/>
      </w:pPr>
      <w:r>
        <w:t>EDA (Exploratory data analysis)</w:t>
      </w:r>
    </w:p>
    <w:p w14:paraId="0E37F6FE" w14:textId="6B6838B5" w:rsidR="00EF6002" w:rsidRDefault="00EF6002" w:rsidP="00EF6002">
      <w:pPr>
        <w:pStyle w:val="ListParagraph"/>
        <w:numPr>
          <w:ilvl w:val="0"/>
          <w:numId w:val="24"/>
        </w:numPr>
        <w:spacing w:line="240" w:lineRule="auto"/>
      </w:pPr>
      <w:r>
        <w:t>Analysis</w:t>
      </w:r>
    </w:p>
    <w:p w14:paraId="18546168" w14:textId="27BF2E2A" w:rsidR="00EF6002" w:rsidRDefault="00EF6002" w:rsidP="00EF6002">
      <w:pPr>
        <w:pStyle w:val="ListParagraph"/>
        <w:numPr>
          <w:ilvl w:val="0"/>
          <w:numId w:val="24"/>
        </w:numPr>
        <w:spacing w:line="240" w:lineRule="auto"/>
      </w:pPr>
      <w:r>
        <w:t>Conclusion</w:t>
      </w:r>
    </w:p>
    <w:p w14:paraId="6C5AD194" w14:textId="536E1733" w:rsidR="00EF6002" w:rsidRDefault="00EF6002" w:rsidP="00EF6002">
      <w:pPr>
        <w:pStyle w:val="ListParagraph"/>
        <w:numPr>
          <w:ilvl w:val="0"/>
          <w:numId w:val="24"/>
        </w:numPr>
        <w:spacing w:line="240" w:lineRule="auto"/>
      </w:pPr>
      <w:r>
        <w:t>Reference</w:t>
      </w:r>
    </w:p>
    <w:p w14:paraId="417CE79A" w14:textId="34298FFA" w:rsidR="00EF6002" w:rsidRDefault="00EF6002" w:rsidP="00EF6002">
      <w:pPr>
        <w:spacing w:line="240" w:lineRule="auto"/>
      </w:pPr>
    </w:p>
    <w:p w14:paraId="398532E0" w14:textId="45FD9909" w:rsidR="00EF6002" w:rsidRDefault="00EF6002" w:rsidP="00EF6002">
      <w:pPr>
        <w:spacing w:line="240" w:lineRule="auto"/>
      </w:pPr>
    </w:p>
    <w:p w14:paraId="7B892F04" w14:textId="77777777" w:rsidR="00D06A3D" w:rsidRDefault="00D06A3D" w:rsidP="009D76FD">
      <w:pPr>
        <w:spacing w:line="240" w:lineRule="auto"/>
        <w:ind w:firstLine="0"/>
        <w:jc w:val="center"/>
        <w:rPr>
          <w:b/>
          <w:bCs/>
          <w:sz w:val="28"/>
          <w:szCs w:val="28"/>
        </w:rPr>
      </w:pPr>
    </w:p>
    <w:p w14:paraId="4B9FECFF" w14:textId="77777777" w:rsidR="00D06A3D" w:rsidRDefault="00D06A3D" w:rsidP="009D76FD">
      <w:pPr>
        <w:spacing w:line="240" w:lineRule="auto"/>
        <w:ind w:firstLine="0"/>
        <w:jc w:val="center"/>
        <w:rPr>
          <w:b/>
          <w:bCs/>
          <w:sz w:val="28"/>
          <w:szCs w:val="28"/>
        </w:rPr>
      </w:pPr>
    </w:p>
    <w:p w14:paraId="0885D1C7" w14:textId="77777777" w:rsidR="00EE7F70" w:rsidRDefault="00EE7F70" w:rsidP="009D76FD">
      <w:pPr>
        <w:spacing w:line="240" w:lineRule="auto"/>
        <w:ind w:firstLine="0"/>
        <w:jc w:val="center"/>
        <w:rPr>
          <w:b/>
          <w:bCs/>
          <w:sz w:val="28"/>
          <w:szCs w:val="28"/>
        </w:rPr>
      </w:pPr>
    </w:p>
    <w:p w14:paraId="6171510B" w14:textId="09687CBB" w:rsidR="00B73B8D" w:rsidRPr="00AD5761" w:rsidRDefault="009D76FD" w:rsidP="009D76FD">
      <w:pPr>
        <w:spacing w:line="240" w:lineRule="auto"/>
        <w:ind w:firstLine="0"/>
        <w:jc w:val="center"/>
        <w:rPr>
          <w:b/>
          <w:bCs/>
          <w:sz w:val="28"/>
          <w:szCs w:val="28"/>
        </w:rPr>
      </w:pPr>
      <w:r w:rsidRPr="00AD5761">
        <w:rPr>
          <w:b/>
          <w:bCs/>
          <w:sz w:val="28"/>
          <w:szCs w:val="28"/>
        </w:rPr>
        <w:t>A</w:t>
      </w:r>
      <w:r w:rsidR="00AD5761">
        <w:rPr>
          <w:b/>
          <w:bCs/>
          <w:sz w:val="28"/>
          <w:szCs w:val="28"/>
        </w:rPr>
        <w:t>bstract</w:t>
      </w:r>
    </w:p>
    <w:p w14:paraId="34A84A85" w14:textId="77777777" w:rsidR="00B73B8D" w:rsidRDefault="00B73B8D" w:rsidP="00AB7018">
      <w:pPr>
        <w:spacing w:line="240" w:lineRule="auto"/>
        <w:ind w:firstLine="0"/>
        <w:jc w:val="center"/>
        <w:rPr>
          <w:b/>
          <w:bCs/>
          <w:sz w:val="28"/>
          <w:szCs w:val="28"/>
        </w:rPr>
      </w:pPr>
    </w:p>
    <w:p w14:paraId="2F66D4C1" w14:textId="4DA32D41" w:rsidR="00B73B8D" w:rsidRDefault="00B73B8D" w:rsidP="00AF15C1">
      <w:pPr>
        <w:spacing w:line="240" w:lineRule="auto"/>
        <w:ind w:firstLine="0"/>
        <w:jc w:val="both"/>
        <w:rPr>
          <w:b/>
          <w:bCs/>
          <w:sz w:val="28"/>
          <w:szCs w:val="28"/>
        </w:rPr>
      </w:pPr>
      <w:r w:rsidRPr="00B73B8D">
        <w:t>The</w:t>
      </w:r>
      <w:r>
        <w:rPr>
          <w:b/>
          <w:bCs/>
        </w:rPr>
        <w:t xml:space="preserve"> </w:t>
      </w:r>
      <w:r w:rsidRPr="00B73B8D">
        <w:t>report</w:t>
      </w:r>
      <w:r>
        <w:t xml:space="preserve"> briefs us about the analysis that we have performed on Walmart dataset. </w:t>
      </w:r>
      <w:r w:rsidR="00BD3E8D">
        <w:t>We are</w:t>
      </w:r>
      <w:r>
        <w:t xml:space="preserve"> using three techniques </w:t>
      </w:r>
      <w:r w:rsidR="00AF15C1">
        <w:t>h</w:t>
      </w:r>
      <w:r>
        <w:t xml:space="preserve">ypothesis testing, </w:t>
      </w:r>
      <w:r w:rsidR="00AF15C1">
        <w:t>l</w:t>
      </w:r>
      <w:r>
        <w:t xml:space="preserve">asso </w:t>
      </w:r>
      <w:r w:rsidR="00AF15C1">
        <w:t>r</w:t>
      </w:r>
      <w:r>
        <w:t xml:space="preserve">egression and </w:t>
      </w:r>
      <w:r w:rsidR="00AF15C1">
        <w:t>c</w:t>
      </w:r>
      <w:r>
        <w:t xml:space="preserve">lustering to </w:t>
      </w:r>
      <w:r w:rsidR="00E91348">
        <w:t>analyzing</w:t>
      </w:r>
      <w:r>
        <w:t xml:space="preserve"> the sales with various other field</w:t>
      </w:r>
      <w:r w:rsidR="00AF15C1">
        <w:t>s</w:t>
      </w:r>
      <w:r>
        <w:t xml:space="preserve"> as a </w:t>
      </w:r>
      <w:r w:rsidR="00E91348">
        <w:t>predictor</w:t>
      </w:r>
      <w:r>
        <w:t xml:space="preserve">. In the first section we have cleaned the data to remove all the anomalies, second </w:t>
      </w:r>
      <w:r w:rsidR="00BD3E8D">
        <w:t>is the analysis part in which we have analyze</w:t>
      </w:r>
      <w:r w:rsidR="00AF15C1">
        <w:t>d</w:t>
      </w:r>
      <w:r w:rsidR="00BD3E8D">
        <w:t xml:space="preserve"> the data and perform</w:t>
      </w:r>
      <w:r w:rsidR="00AF15C1">
        <w:t>ed</w:t>
      </w:r>
      <w:r w:rsidR="00BD3E8D">
        <w:t xml:space="preserve"> several techniques using R. The last section is the result of the </w:t>
      </w:r>
      <w:r w:rsidR="00E91348">
        <w:t xml:space="preserve">all </w:t>
      </w:r>
      <w:r w:rsidR="00BD3E8D">
        <w:t>techniques which we have use</w:t>
      </w:r>
      <w:r w:rsidR="00AF15C1">
        <w:t>d</w:t>
      </w:r>
      <w:r w:rsidR="00E91348">
        <w:t>.</w:t>
      </w:r>
      <w:r w:rsidR="00BD3E8D">
        <w:t xml:space="preserve"> </w:t>
      </w:r>
      <w:r w:rsidR="00E91348">
        <w:t>Several business question can be answered for the future scope of this analysis.</w:t>
      </w:r>
    </w:p>
    <w:p w14:paraId="78F0DD6D" w14:textId="77777777" w:rsidR="00B73B8D" w:rsidRDefault="00B73B8D" w:rsidP="00AB7018">
      <w:pPr>
        <w:spacing w:line="240" w:lineRule="auto"/>
        <w:ind w:firstLine="0"/>
        <w:jc w:val="center"/>
        <w:rPr>
          <w:b/>
          <w:bCs/>
          <w:sz w:val="28"/>
          <w:szCs w:val="28"/>
        </w:rPr>
      </w:pPr>
    </w:p>
    <w:p w14:paraId="09DABB33" w14:textId="77777777" w:rsidR="00EE7F70" w:rsidRDefault="00EE7F70" w:rsidP="00AB7018">
      <w:pPr>
        <w:spacing w:line="240" w:lineRule="auto"/>
        <w:ind w:firstLine="0"/>
        <w:jc w:val="center"/>
        <w:rPr>
          <w:b/>
          <w:bCs/>
          <w:sz w:val="32"/>
          <w:szCs w:val="32"/>
        </w:rPr>
      </w:pPr>
    </w:p>
    <w:p w14:paraId="12CAFED0" w14:textId="77777777" w:rsidR="00EE7F70" w:rsidRDefault="00EE7F70" w:rsidP="00AB7018">
      <w:pPr>
        <w:spacing w:line="240" w:lineRule="auto"/>
        <w:ind w:firstLine="0"/>
        <w:jc w:val="center"/>
        <w:rPr>
          <w:b/>
          <w:bCs/>
          <w:sz w:val="32"/>
          <w:szCs w:val="32"/>
        </w:rPr>
      </w:pPr>
    </w:p>
    <w:p w14:paraId="1EB7BA08" w14:textId="77777777" w:rsidR="00EE7F70" w:rsidRDefault="00EE7F70" w:rsidP="00AB7018">
      <w:pPr>
        <w:spacing w:line="240" w:lineRule="auto"/>
        <w:ind w:firstLine="0"/>
        <w:jc w:val="center"/>
        <w:rPr>
          <w:b/>
          <w:bCs/>
          <w:sz w:val="32"/>
          <w:szCs w:val="32"/>
        </w:rPr>
      </w:pPr>
    </w:p>
    <w:p w14:paraId="788EF40D" w14:textId="109E29D6" w:rsidR="009B369C" w:rsidRPr="00AD5761" w:rsidRDefault="009B369C" w:rsidP="00AB7018">
      <w:pPr>
        <w:spacing w:line="240" w:lineRule="auto"/>
        <w:ind w:firstLine="0"/>
        <w:jc w:val="center"/>
        <w:rPr>
          <w:b/>
          <w:bCs/>
          <w:sz w:val="32"/>
          <w:szCs w:val="32"/>
        </w:rPr>
      </w:pPr>
      <w:r w:rsidRPr="00AD5761">
        <w:rPr>
          <w:b/>
          <w:bCs/>
          <w:sz w:val="32"/>
          <w:szCs w:val="32"/>
        </w:rPr>
        <w:t>Introduction</w:t>
      </w:r>
    </w:p>
    <w:p w14:paraId="27D5B9D8" w14:textId="1C3FC481" w:rsidR="00927174" w:rsidRDefault="00927174" w:rsidP="00BD49DD">
      <w:pPr>
        <w:spacing w:line="240" w:lineRule="auto"/>
        <w:ind w:firstLine="0"/>
      </w:pPr>
    </w:p>
    <w:p w14:paraId="5FC38AFB" w14:textId="118D4890" w:rsidR="000D5ECF" w:rsidRDefault="008A5979" w:rsidP="00AF15C1">
      <w:pPr>
        <w:spacing w:line="240" w:lineRule="auto"/>
        <w:ind w:firstLine="0"/>
        <w:jc w:val="both"/>
      </w:pPr>
      <w:r w:rsidRPr="008A5979">
        <w:t>Walmart Inc is an American multinational retail corporation that operates a chain of hypermarkets, discount department stores, and grocery stores, headquartered in Bentonville, Arkansas.</w:t>
      </w:r>
      <w:r w:rsidR="000D5ECF">
        <w:t xml:space="preserve"> Our Goal is to understand how the sales are impacted by various features of Walmart.</w:t>
      </w:r>
      <w:r w:rsidR="00B46450">
        <w:t xml:space="preserve"> </w:t>
      </w:r>
      <w:r w:rsidR="000D5ECF">
        <w:t xml:space="preserve">To understand the impact of various features on sales </w:t>
      </w:r>
      <w:r w:rsidR="00126094">
        <w:t>of Walmart</w:t>
      </w:r>
      <w:r w:rsidR="000D5ECF">
        <w:t xml:space="preserve"> we have used three techniques which will be useful to understand the other factors impact on Walmart sales and thereby used our techniques to boost the sales.</w:t>
      </w:r>
      <w:r w:rsidR="00B46450">
        <w:t xml:space="preserve"> We have used hypothesis testing, lasso regularization and clustering techniques using the R platform.</w:t>
      </w:r>
      <w:r w:rsidR="00C60A73">
        <w:t xml:space="preserve"> We have used onehot, cluster, ggplot, glmnet and dataexplorer packages for our analysis in R.</w:t>
      </w:r>
    </w:p>
    <w:p w14:paraId="5865DD38" w14:textId="56E4A202" w:rsidR="00161D2E" w:rsidRDefault="00161D2E" w:rsidP="00BD49DD">
      <w:pPr>
        <w:spacing w:line="240" w:lineRule="auto"/>
        <w:ind w:firstLine="0"/>
      </w:pPr>
    </w:p>
    <w:p w14:paraId="79DD63BD" w14:textId="77777777" w:rsidR="009D76FD" w:rsidRDefault="009D76FD" w:rsidP="00161D2E">
      <w:pPr>
        <w:spacing w:line="240" w:lineRule="auto"/>
        <w:ind w:firstLine="0"/>
        <w:jc w:val="center"/>
        <w:rPr>
          <w:b/>
          <w:bCs/>
        </w:rPr>
      </w:pPr>
    </w:p>
    <w:p w14:paraId="176C2A73" w14:textId="77777777" w:rsidR="009D76FD" w:rsidRDefault="009D76FD" w:rsidP="00161D2E">
      <w:pPr>
        <w:spacing w:line="240" w:lineRule="auto"/>
        <w:ind w:firstLine="0"/>
        <w:jc w:val="center"/>
        <w:rPr>
          <w:b/>
          <w:bCs/>
        </w:rPr>
      </w:pPr>
    </w:p>
    <w:p w14:paraId="7BCF773D" w14:textId="77777777" w:rsidR="009D76FD" w:rsidRDefault="009D76FD" w:rsidP="00161D2E">
      <w:pPr>
        <w:spacing w:line="240" w:lineRule="auto"/>
        <w:ind w:firstLine="0"/>
        <w:jc w:val="center"/>
        <w:rPr>
          <w:b/>
          <w:bCs/>
        </w:rPr>
      </w:pPr>
    </w:p>
    <w:p w14:paraId="641531C7" w14:textId="1E724F7F" w:rsidR="009D76FD" w:rsidRDefault="009D76FD" w:rsidP="00161D2E">
      <w:pPr>
        <w:spacing w:line="240" w:lineRule="auto"/>
        <w:ind w:firstLine="0"/>
        <w:jc w:val="center"/>
        <w:rPr>
          <w:b/>
          <w:bCs/>
        </w:rPr>
      </w:pPr>
    </w:p>
    <w:p w14:paraId="2260731C" w14:textId="77777777" w:rsidR="00EF27E4" w:rsidRDefault="00EF27E4" w:rsidP="00161D2E">
      <w:pPr>
        <w:spacing w:line="240" w:lineRule="auto"/>
        <w:ind w:firstLine="0"/>
        <w:jc w:val="center"/>
        <w:rPr>
          <w:b/>
          <w:bCs/>
        </w:rPr>
      </w:pPr>
    </w:p>
    <w:p w14:paraId="58A3B833" w14:textId="77777777" w:rsidR="00063C49" w:rsidRDefault="00063C49" w:rsidP="00063C49">
      <w:pPr>
        <w:spacing w:line="240" w:lineRule="auto"/>
        <w:ind w:firstLine="0"/>
        <w:rPr>
          <w:b/>
          <w:bCs/>
        </w:rPr>
      </w:pPr>
    </w:p>
    <w:p w14:paraId="1C27F973" w14:textId="6F4F84BA" w:rsidR="00161D2E" w:rsidRPr="00675378" w:rsidRDefault="00D06A3D" w:rsidP="00063C49">
      <w:pPr>
        <w:spacing w:line="240" w:lineRule="auto"/>
        <w:ind w:firstLine="0"/>
        <w:jc w:val="center"/>
        <w:rPr>
          <w:b/>
          <w:bCs/>
          <w:sz w:val="28"/>
          <w:szCs w:val="28"/>
        </w:rPr>
      </w:pPr>
      <w:r w:rsidRPr="00675378">
        <w:rPr>
          <w:b/>
          <w:bCs/>
          <w:sz w:val="28"/>
          <w:szCs w:val="28"/>
        </w:rPr>
        <w:lastRenderedPageBreak/>
        <w:t>A</w:t>
      </w:r>
      <w:r w:rsidR="00161D2E" w:rsidRPr="00675378">
        <w:rPr>
          <w:b/>
          <w:bCs/>
          <w:sz w:val="28"/>
          <w:szCs w:val="28"/>
        </w:rPr>
        <w:t>bout the Dataset</w:t>
      </w:r>
    </w:p>
    <w:p w14:paraId="5A5F99AE" w14:textId="209781AD" w:rsidR="00161D2E" w:rsidRDefault="00161D2E" w:rsidP="00161D2E">
      <w:pPr>
        <w:spacing w:line="240" w:lineRule="auto"/>
        <w:ind w:firstLine="0"/>
        <w:jc w:val="center"/>
        <w:rPr>
          <w:b/>
          <w:bCs/>
        </w:rPr>
      </w:pPr>
    </w:p>
    <w:p w14:paraId="6F569F0A" w14:textId="1DB378A0" w:rsidR="00161D2E" w:rsidRPr="00161D2E" w:rsidRDefault="00161D2E" w:rsidP="00161D2E">
      <w:pPr>
        <w:spacing w:line="240" w:lineRule="auto"/>
        <w:ind w:firstLine="0"/>
      </w:pPr>
      <w:r w:rsidRPr="00161D2E">
        <w:t>The Dataset contains 8523 observations and 12 features</w:t>
      </w:r>
    </w:p>
    <w:p w14:paraId="09274F1F" w14:textId="44130631" w:rsidR="00161D2E" w:rsidRDefault="00161D2E" w:rsidP="00161D2E">
      <w:pPr>
        <w:spacing w:line="240" w:lineRule="auto"/>
        <w:ind w:firstLine="0"/>
        <w:jc w:val="center"/>
        <w:rPr>
          <w:b/>
          <w:bCs/>
        </w:rPr>
      </w:pPr>
    </w:p>
    <w:p w14:paraId="28E16CE7" w14:textId="399AFBDE" w:rsidR="00161D2E" w:rsidRPr="00161D2E" w:rsidRDefault="00161D2E" w:rsidP="00161D2E">
      <w:pPr>
        <w:spacing w:line="240" w:lineRule="auto"/>
        <w:ind w:firstLine="0"/>
        <w:jc w:val="center"/>
        <w:rPr>
          <w:b/>
          <w:bCs/>
        </w:rPr>
      </w:pPr>
      <w:r>
        <w:rPr>
          <w:noProof/>
        </w:rPr>
        <w:drawing>
          <wp:inline distT="0" distB="0" distL="0" distR="0" wp14:anchorId="09BD373D" wp14:editId="2B8C3745">
            <wp:extent cx="5943600" cy="3326524"/>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5111" cy="3332967"/>
                    </a:xfrm>
                    <a:prstGeom prst="rect">
                      <a:avLst/>
                    </a:prstGeom>
                  </pic:spPr>
                </pic:pic>
              </a:graphicData>
            </a:graphic>
          </wp:inline>
        </w:drawing>
      </w:r>
    </w:p>
    <w:p w14:paraId="443FAF27" w14:textId="7EB779AB" w:rsidR="00927174" w:rsidRDefault="000D5ECF" w:rsidP="00BD49DD">
      <w:pPr>
        <w:spacing w:line="240" w:lineRule="auto"/>
        <w:ind w:firstLine="0"/>
      </w:pPr>
      <w:r>
        <w:t xml:space="preserve"> </w:t>
      </w:r>
    </w:p>
    <w:p w14:paraId="3B53A971" w14:textId="77777777" w:rsidR="00063C49" w:rsidRDefault="00063C49" w:rsidP="00D06A3D">
      <w:pPr>
        <w:spacing w:line="240" w:lineRule="auto"/>
        <w:ind w:firstLine="0"/>
        <w:jc w:val="center"/>
        <w:rPr>
          <w:b/>
          <w:bCs/>
          <w:sz w:val="28"/>
          <w:szCs w:val="28"/>
        </w:rPr>
      </w:pPr>
    </w:p>
    <w:p w14:paraId="501F95C2" w14:textId="77777777" w:rsidR="00063C49" w:rsidRDefault="00063C49" w:rsidP="00D06A3D">
      <w:pPr>
        <w:spacing w:line="240" w:lineRule="auto"/>
        <w:ind w:firstLine="0"/>
        <w:jc w:val="center"/>
        <w:rPr>
          <w:b/>
          <w:bCs/>
          <w:sz w:val="28"/>
          <w:szCs w:val="28"/>
        </w:rPr>
      </w:pPr>
    </w:p>
    <w:p w14:paraId="1853A0A7" w14:textId="77777777" w:rsidR="00063C49" w:rsidRDefault="00063C49" w:rsidP="00D06A3D">
      <w:pPr>
        <w:spacing w:line="240" w:lineRule="auto"/>
        <w:ind w:firstLine="0"/>
        <w:jc w:val="center"/>
        <w:rPr>
          <w:b/>
          <w:bCs/>
          <w:sz w:val="28"/>
          <w:szCs w:val="28"/>
        </w:rPr>
      </w:pPr>
    </w:p>
    <w:p w14:paraId="471D5B45" w14:textId="77777777" w:rsidR="00063C49" w:rsidRDefault="00063C49" w:rsidP="00D06A3D">
      <w:pPr>
        <w:spacing w:line="240" w:lineRule="auto"/>
        <w:ind w:firstLine="0"/>
        <w:jc w:val="center"/>
        <w:rPr>
          <w:b/>
          <w:bCs/>
          <w:sz w:val="28"/>
          <w:szCs w:val="28"/>
        </w:rPr>
      </w:pPr>
    </w:p>
    <w:p w14:paraId="0F4F1150" w14:textId="5B46D319" w:rsidR="00F07F75" w:rsidRPr="00675378" w:rsidRDefault="000F4BD3" w:rsidP="00D06A3D">
      <w:pPr>
        <w:spacing w:line="240" w:lineRule="auto"/>
        <w:ind w:firstLine="0"/>
        <w:jc w:val="center"/>
        <w:rPr>
          <w:b/>
          <w:bCs/>
          <w:sz w:val="28"/>
          <w:szCs w:val="28"/>
        </w:rPr>
      </w:pPr>
      <w:r w:rsidRPr="00675378">
        <w:rPr>
          <w:b/>
          <w:bCs/>
          <w:sz w:val="28"/>
          <w:szCs w:val="28"/>
        </w:rPr>
        <w:t>Data Cleaning</w:t>
      </w:r>
    </w:p>
    <w:p w14:paraId="26086893" w14:textId="2BA09A68" w:rsidR="000F4BD3" w:rsidRDefault="000F4BD3" w:rsidP="009E0842">
      <w:pPr>
        <w:spacing w:line="240" w:lineRule="auto"/>
        <w:ind w:firstLine="0"/>
        <w:jc w:val="center"/>
        <w:rPr>
          <w:b/>
          <w:bCs/>
        </w:rPr>
      </w:pPr>
    </w:p>
    <w:p w14:paraId="74B0D004" w14:textId="772A6F11" w:rsidR="000F4BD3" w:rsidRPr="000F4BD3" w:rsidRDefault="000F4BD3" w:rsidP="00AF15C1">
      <w:pPr>
        <w:spacing w:line="240" w:lineRule="auto"/>
        <w:ind w:firstLine="0"/>
        <w:jc w:val="both"/>
      </w:pPr>
      <w:r w:rsidRPr="000F4BD3">
        <w:t>Data cleaning is a process of cleaning</w:t>
      </w:r>
      <w:r w:rsidR="00AF15C1">
        <w:t>,</w:t>
      </w:r>
      <w:r w:rsidRPr="000F4BD3">
        <w:t xml:space="preserve"> detecting the anomalies like unused variables, dummy values,</w:t>
      </w:r>
      <w:r>
        <w:t xml:space="preserve"> </w:t>
      </w:r>
      <w:r w:rsidR="00AF15C1">
        <w:t>a</w:t>
      </w:r>
      <w:r w:rsidRPr="000F4BD3">
        <w:t>bsence of data,</w:t>
      </w:r>
      <w:r>
        <w:t xml:space="preserve"> </w:t>
      </w:r>
      <w:r w:rsidRPr="000F4BD3">
        <w:t xml:space="preserve">violation of business </w:t>
      </w:r>
      <w:r w:rsidR="00AF15C1" w:rsidRPr="000F4BD3">
        <w:t>rules, cryptic</w:t>
      </w:r>
      <w:r w:rsidRPr="000F4BD3">
        <w:t xml:space="preserve"> data and contradicting data.</w:t>
      </w:r>
    </w:p>
    <w:p w14:paraId="3E2920D0" w14:textId="77777777" w:rsidR="000F4BD3" w:rsidRPr="000F4BD3" w:rsidRDefault="000F4BD3" w:rsidP="00AF15C1">
      <w:pPr>
        <w:spacing w:line="240" w:lineRule="auto"/>
        <w:ind w:firstLine="0"/>
        <w:jc w:val="both"/>
      </w:pPr>
    </w:p>
    <w:p w14:paraId="0FCD5A8E" w14:textId="6CEB11F6" w:rsidR="000F4BD3" w:rsidRPr="000F4BD3" w:rsidRDefault="000F4BD3" w:rsidP="00AF15C1">
      <w:pPr>
        <w:spacing w:line="240" w:lineRule="auto"/>
        <w:ind w:firstLine="0"/>
        <w:jc w:val="both"/>
      </w:pPr>
      <w:r w:rsidRPr="000F4BD3">
        <w:t>Data Cleaning is one of those things that everyone does but no one talks about. However proper cleaning of data</w:t>
      </w:r>
      <w:r w:rsidR="00F34BE6">
        <w:t xml:space="preserve"> </w:t>
      </w:r>
      <w:r w:rsidRPr="000F4BD3">
        <w:t>can make or break your project. Professional data scientist usually spends a very large portion of their time on this step.</w:t>
      </w:r>
    </w:p>
    <w:p w14:paraId="5417BDD8" w14:textId="77777777" w:rsidR="000F4BD3" w:rsidRPr="000F4BD3" w:rsidRDefault="000F4BD3" w:rsidP="00AF15C1">
      <w:pPr>
        <w:spacing w:line="240" w:lineRule="auto"/>
        <w:ind w:firstLine="0"/>
        <w:jc w:val="both"/>
      </w:pPr>
      <w:r w:rsidRPr="000F4BD3">
        <w:t>Better data beats fancier algorithms.</w:t>
      </w:r>
    </w:p>
    <w:p w14:paraId="4B505ACD" w14:textId="31F3E05A" w:rsidR="000F4BD3" w:rsidRDefault="000F4BD3" w:rsidP="00AF15C1">
      <w:pPr>
        <w:spacing w:line="240" w:lineRule="auto"/>
        <w:ind w:firstLine="0"/>
        <w:jc w:val="both"/>
      </w:pPr>
      <w:r w:rsidRPr="000F4BD3">
        <w:t>In fact, if you have a properly cleaned dataset, even simple algorithms can learn impressive insights from the dat</w:t>
      </w:r>
      <w:r w:rsidR="00AF15C1">
        <w:t>a</w:t>
      </w:r>
      <w:r w:rsidRPr="000F4BD3">
        <w:t>.</w:t>
      </w:r>
      <w:r w:rsidR="00B91954">
        <w:t xml:space="preserve"> </w:t>
      </w:r>
      <w:r w:rsidRPr="000F4BD3">
        <w:t>Obviously, different types of data will require different types of cleaning. However, the systematic approach laid out in this lesson can always serve as a good starting point.</w:t>
      </w:r>
    </w:p>
    <w:p w14:paraId="4FC350D0" w14:textId="2BB15D6E" w:rsidR="00BF3022" w:rsidRDefault="00BF3022" w:rsidP="000F4BD3">
      <w:pPr>
        <w:spacing w:line="240" w:lineRule="auto"/>
        <w:ind w:firstLine="0"/>
      </w:pPr>
    </w:p>
    <w:p w14:paraId="53C77253" w14:textId="77777777" w:rsidR="00675378" w:rsidRDefault="00BF3022" w:rsidP="000F4BD3">
      <w:pPr>
        <w:spacing w:line="240" w:lineRule="auto"/>
        <w:ind w:firstLine="0"/>
      </w:pPr>
      <w:r>
        <w:t xml:space="preserve"> </w:t>
      </w:r>
    </w:p>
    <w:p w14:paraId="47EF94F9" w14:textId="77777777" w:rsidR="00675378" w:rsidRDefault="00675378" w:rsidP="000F4BD3">
      <w:pPr>
        <w:spacing w:line="240" w:lineRule="auto"/>
        <w:ind w:firstLine="0"/>
      </w:pPr>
    </w:p>
    <w:p w14:paraId="35CD0CB4" w14:textId="77777777" w:rsidR="00675378" w:rsidRDefault="00675378" w:rsidP="000F4BD3">
      <w:pPr>
        <w:spacing w:line="240" w:lineRule="auto"/>
        <w:ind w:firstLine="0"/>
      </w:pPr>
    </w:p>
    <w:p w14:paraId="76B3D0DA" w14:textId="77777777" w:rsidR="00675378" w:rsidRDefault="00675378" w:rsidP="000F4BD3">
      <w:pPr>
        <w:spacing w:line="240" w:lineRule="auto"/>
        <w:ind w:firstLine="0"/>
      </w:pPr>
    </w:p>
    <w:p w14:paraId="4E5A1DC0" w14:textId="642F53D7" w:rsidR="00BF3022" w:rsidRDefault="00BF3022" w:rsidP="000F4BD3">
      <w:pPr>
        <w:spacing w:line="240" w:lineRule="auto"/>
        <w:ind w:firstLine="0"/>
      </w:pPr>
      <w:r>
        <w:lastRenderedPageBreak/>
        <w:t xml:space="preserve"> </w:t>
      </w:r>
      <w:r w:rsidR="00AF15C1">
        <w:t>T</w:t>
      </w:r>
      <w:r>
        <w:t>he structure of dataset:</w:t>
      </w:r>
    </w:p>
    <w:p w14:paraId="1DDFF9D8" w14:textId="5C3F06D9" w:rsidR="00BF3022" w:rsidRDefault="00305C76" w:rsidP="000F4BD3">
      <w:pPr>
        <w:spacing w:line="240" w:lineRule="auto"/>
        <w:ind w:firstLine="0"/>
      </w:pPr>
      <w:r>
        <w:rPr>
          <w:noProof/>
        </w:rPr>
        <w:drawing>
          <wp:inline distT="0" distB="0" distL="0" distR="0" wp14:anchorId="7F8A312E" wp14:editId="171A0503">
            <wp:extent cx="5943600" cy="2807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7970"/>
                    </a:xfrm>
                    <a:prstGeom prst="rect">
                      <a:avLst/>
                    </a:prstGeom>
                  </pic:spPr>
                </pic:pic>
              </a:graphicData>
            </a:graphic>
          </wp:inline>
        </w:drawing>
      </w:r>
    </w:p>
    <w:p w14:paraId="455D9A34" w14:textId="4390A878" w:rsidR="00BF3022" w:rsidRDefault="00BF3022" w:rsidP="000F4BD3">
      <w:pPr>
        <w:spacing w:line="240" w:lineRule="auto"/>
        <w:ind w:firstLine="0"/>
      </w:pPr>
    </w:p>
    <w:p w14:paraId="31E95B53" w14:textId="7BA26410" w:rsidR="00AF15C1" w:rsidRDefault="00D6335D" w:rsidP="000F4BD3">
      <w:pPr>
        <w:spacing w:line="240" w:lineRule="auto"/>
        <w:ind w:firstLine="0"/>
      </w:pPr>
      <w:r>
        <w:t>Weight, visibility, MRP and outlet sales are the numerical variables while the rest are categorical variables.</w:t>
      </w:r>
    </w:p>
    <w:p w14:paraId="09FFBBA4" w14:textId="77777777" w:rsidR="00D6335D" w:rsidRDefault="00D6335D" w:rsidP="000F4BD3">
      <w:pPr>
        <w:spacing w:line="240" w:lineRule="auto"/>
        <w:ind w:firstLine="0"/>
      </w:pPr>
    </w:p>
    <w:p w14:paraId="2DCA9182" w14:textId="6C16A267" w:rsidR="00BF3022" w:rsidRDefault="00D6335D" w:rsidP="000F4BD3">
      <w:pPr>
        <w:spacing w:line="240" w:lineRule="auto"/>
        <w:ind w:firstLine="0"/>
      </w:pPr>
      <w:r>
        <w:t>D</w:t>
      </w:r>
      <w:r w:rsidR="00BF3022">
        <w:t>ataset in our Excel sheet</w:t>
      </w:r>
      <w:r>
        <w:t xml:space="preserve"> before cleaning</w:t>
      </w:r>
      <w:r w:rsidR="00BF3022">
        <w:t>:</w:t>
      </w:r>
    </w:p>
    <w:p w14:paraId="694B557E" w14:textId="3C137082" w:rsidR="00BF3022" w:rsidRDefault="00BF3022" w:rsidP="000F4BD3">
      <w:pPr>
        <w:spacing w:line="240" w:lineRule="auto"/>
        <w:ind w:firstLine="0"/>
      </w:pPr>
      <w:r>
        <w:rPr>
          <w:noProof/>
        </w:rPr>
        <w:drawing>
          <wp:inline distT="0" distB="0" distL="0" distR="0" wp14:anchorId="4C31F71A" wp14:editId="1935B2A7">
            <wp:extent cx="5943600" cy="26079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7945"/>
                    </a:xfrm>
                    <a:prstGeom prst="rect">
                      <a:avLst/>
                    </a:prstGeom>
                  </pic:spPr>
                </pic:pic>
              </a:graphicData>
            </a:graphic>
          </wp:inline>
        </w:drawing>
      </w:r>
    </w:p>
    <w:p w14:paraId="50CFFBC6" w14:textId="58E9F6D2" w:rsidR="00BF3022" w:rsidRDefault="00BF3022" w:rsidP="000F4BD3">
      <w:pPr>
        <w:spacing w:line="240" w:lineRule="auto"/>
        <w:ind w:firstLine="0"/>
      </w:pPr>
    </w:p>
    <w:p w14:paraId="22AEB959" w14:textId="6D23B082" w:rsidR="00BF3022" w:rsidRDefault="00371569" w:rsidP="000F4BD3">
      <w:pPr>
        <w:spacing w:line="240" w:lineRule="auto"/>
        <w:ind w:firstLine="0"/>
      </w:pPr>
      <w:r>
        <w:t xml:space="preserve">As you can see from the structure </w:t>
      </w:r>
      <w:r w:rsidR="00C6036C">
        <w:t>and</w:t>
      </w:r>
      <w:r>
        <w:t xml:space="preserve"> the unclean data there are three values of low fat </w:t>
      </w:r>
      <w:r w:rsidR="00C6036C">
        <w:t>(</w:t>
      </w:r>
      <w:r>
        <w:t>Low fat, Lf, low fat</w:t>
      </w:r>
      <w:r w:rsidR="00C6036C">
        <w:t>) and</w:t>
      </w:r>
      <w:r>
        <w:t xml:space="preserve"> regular has two values </w:t>
      </w:r>
      <w:r w:rsidR="00C6036C">
        <w:t>(</w:t>
      </w:r>
      <w:r>
        <w:t>reg and regular</w:t>
      </w:r>
      <w:r w:rsidR="00C6036C">
        <w:t>).</w:t>
      </w:r>
      <w:r>
        <w:t xml:space="preserve"> Using the following code in R we c</w:t>
      </w:r>
      <w:r w:rsidR="00C6036C">
        <w:t>ategorized this data into Regular and Low Fat.</w:t>
      </w:r>
    </w:p>
    <w:p w14:paraId="3FC42DB0" w14:textId="6419A1D6" w:rsidR="00371569" w:rsidRDefault="00371569" w:rsidP="000F4BD3">
      <w:pPr>
        <w:spacing w:line="240" w:lineRule="auto"/>
        <w:ind w:firstLine="0"/>
      </w:pPr>
    </w:p>
    <w:p w14:paraId="6982F230" w14:textId="692CC6F2" w:rsidR="00371569" w:rsidRDefault="00371569" w:rsidP="00D71D46">
      <w:pPr>
        <w:spacing w:line="240" w:lineRule="auto"/>
        <w:ind w:firstLine="0"/>
        <w:jc w:val="center"/>
      </w:pPr>
    </w:p>
    <w:p w14:paraId="75D92095" w14:textId="25C3D8D6" w:rsidR="00EF27E4" w:rsidRDefault="00EF27E4" w:rsidP="00D71D46">
      <w:pPr>
        <w:spacing w:line="240" w:lineRule="auto"/>
        <w:ind w:firstLine="0"/>
        <w:jc w:val="center"/>
      </w:pPr>
    </w:p>
    <w:p w14:paraId="65624203" w14:textId="058B56BE" w:rsidR="00EF27E4" w:rsidRDefault="00EF27E4" w:rsidP="00D71D46">
      <w:pPr>
        <w:spacing w:line="240" w:lineRule="auto"/>
        <w:ind w:firstLine="0"/>
        <w:jc w:val="center"/>
      </w:pPr>
    </w:p>
    <w:p w14:paraId="4D8B6ED8" w14:textId="77777777" w:rsidR="00EF27E4" w:rsidRDefault="00EF27E4" w:rsidP="00D71D46">
      <w:pPr>
        <w:spacing w:line="240" w:lineRule="auto"/>
        <w:ind w:firstLine="0"/>
        <w:jc w:val="center"/>
      </w:pPr>
    </w:p>
    <w:p w14:paraId="029A3B7F" w14:textId="71E92AC2" w:rsidR="00371569" w:rsidRDefault="00371569" w:rsidP="00371569">
      <w:pPr>
        <w:spacing w:line="240" w:lineRule="auto"/>
        <w:ind w:firstLine="0"/>
      </w:pPr>
    </w:p>
    <w:p w14:paraId="32B0D4D8" w14:textId="15580006" w:rsidR="00C77DB9" w:rsidRDefault="00C6036C" w:rsidP="00C77DB9">
      <w:pPr>
        <w:spacing w:line="240" w:lineRule="auto"/>
        <w:ind w:firstLine="0"/>
      </w:pPr>
      <w:r>
        <w:lastRenderedPageBreak/>
        <w:t>We fill the empty cells in weight column as every item has some weight.</w:t>
      </w:r>
    </w:p>
    <w:p w14:paraId="547E5D20" w14:textId="0DB4B399" w:rsidR="00952014" w:rsidRDefault="00952014" w:rsidP="00C77DB9">
      <w:pPr>
        <w:spacing w:line="240" w:lineRule="auto"/>
        <w:ind w:firstLine="0"/>
      </w:pPr>
    </w:p>
    <w:p w14:paraId="685AA0CA" w14:textId="0C478745" w:rsidR="007C09E1" w:rsidRDefault="007C09E1" w:rsidP="00C77DB9">
      <w:pPr>
        <w:spacing w:line="240" w:lineRule="auto"/>
        <w:ind w:firstLine="0"/>
      </w:pPr>
      <w:r>
        <w:rPr>
          <w:noProof/>
        </w:rPr>
        <w:drawing>
          <wp:inline distT="0" distB="0" distL="0" distR="0" wp14:anchorId="49073ABE" wp14:editId="5EFBA22F">
            <wp:extent cx="5943600" cy="1257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57935"/>
                    </a:xfrm>
                    <a:prstGeom prst="rect">
                      <a:avLst/>
                    </a:prstGeom>
                  </pic:spPr>
                </pic:pic>
              </a:graphicData>
            </a:graphic>
          </wp:inline>
        </w:drawing>
      </w:r>
    </w:p>
    <w:p w14:paraId="2F1D0D74" w14:textId="77777777" w:rsidR="007C09E1" w:rsidRDefault="007C09E1" w:rsidP="00C77DB9">
      <w:pPr>
        <w:spacing w:line="240" w:lineRule="auto"/>
        <w:ind w:firstLine="0"/>
      </w:pPr>
    </w:p>
    <w:p w14:paraId="256436B5" w14:textId="21623A49" w:rsidR="00952014" w:rsidRDefault="007C09E1" w:rsidP="00D71D46">
      <w:pPr>
        <w:spacing w:line="240" w:lineRule="auto"/>
        <w:ind w:firstLine="0"/>
        <w:jc w:val="center"/>
      </w:pPr>
      <w:r>
        <w:rPr>
          <w:noProof/>
        </w:rPr>
        <w:drawing>
          <wp:inline distT="0" distB="0" distL="0" distR="0" wp14:anchorId="5062CF9F" wp14:editId="4F3D726C">
            <wp:extent cx="5943600" cy="548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48005"/>
                    </a:xfrm>
                    <a:prstGeom prst="rect">
                      <a:avLst/>
                    </a:prstGeom>
                  </pic:spPr>
                </pic:pic>
              </a:graphicData>
            </a:graphic>
          </wp:inline>
        </w:drawing>
      </w:r>
    </w:p>
    <w:p w14:paraId="61671F20" w14:textId="4C21F008" w:rsidR="00952014" w:rsidRDefault="00952014" w:rsidP="00C77DB9">
      <w:pPr>
        <w:spacing w:line="240" w:lineRule="auto"/>
        <w:ind w:firstLine="0"/>
      </w:pPr>
    </w:p>
    <w:p w14:paraId="5D1525CD" w14:textId="56EB370D" w:rsidR="005B3251" w:rsidRDefault="00C6036C" w:rsidP="00C77DB9">
      <w:pPr>
        <w:spacing w:line="240" w:lineRule="auto"/>
        <w:ind w:firstLine="0"/>
      </w:pPr>
      <w:r>
        <w:t xml:space="preserve">There </w:t>
      </w:r>
      <w:r w:rsidR="00952014">
        <w:t xml:space="preserve">are 1463 NA </w:t>
      </w:r>
      <w:r>
        <w:t>values which</w:t>
      </w:r>
      <w:r w:rsidR="00952014">
        <w:t xml:space="preserve"> we will </w:t>
      </w:r>
      <w:r>
        <w:t xml:space="preserve">be </w:t>
      </w:r>
      <w:r w:rsidR="00952014">
        <w:t>replace</w:t>
      </w:r>
      <w:r>
        <w:t>d with</w:t>
      </w:r>
      <w:r w:rsidR="00952014">
        <w:t xml:space="preserve"> mean </w:t>
      </w:r>
      <w:r>
        <w:t xml:space="preserve">of </w:t>
      </w:r>
      <w:r w:rsidR="00D06A3D">
        <w:t>non-NA</w:t>
      </w:r>
      <w:r w:rsidR="00952014">
        <w:t xml:space="preserve"> values.</w:t>
      </w:r>
      <w:r>
        <w:t xml:space="preserve"> </w:t>
      </w:r>
    </w:p>
    <w:p w14:paraId="3F8C59D6" w14:textId="4EFBD7FA" w:rsidR="005B3251" w:rsidRDefault="007C09E1" w:rsidP="00C77DB9">
      <w:pPr>
        <w:spacing w:line="240" w:lineRule="auto"/>
        <w:ind w:firstLine="0"/>
      </w:pPr>
      <w:r>
        <w:rPr>
          <w:noProof/>
        </w:rPr>
        <w:drawing>
          <wp:inline distT="0" distB="0" distL="0" distR="0" wp14:anchorId="2E997AF2" wp14:editId="0F9DFB43">
            <wp:extent cx="5943600" cy="1257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57935"/>
                    </a:xfrm>
                    <a:prstGeom prst="rect">
                      <a:avLst/>
                    </a:prstGeom>
                  </pic:spPr>
                </pic:pic>
              </a:graphicData>
            </a:graphic>
          </wp:inline>
        </w:drawing>
      </w:r>
    </w:p>
    <w:p w14:paraId="4D0241D7" w14:textId="0C16619C" w:rsidR="00952014" w:rsidRDefault="00952014" w:rsidP="00D71D46">
      <w:pPr>
        <w:spacing w:line="240" w:lineRule="auto"/>
        <w:ind w:firstLine="0"/>
        <w:jc w:val="center"/>
      </w:pPr>
    </w:p>
    <w:p w14:paraId="486E4554" w14:textId="3DB1B8F9" w:rsidR="00952014" w:rsidRDefault="00952014" w:rsidP="00C77DB9">
      <w:pPr>
        <w:spacing w:line="240" w:lineRule="auto"/>
        <w:ind w:firstLine="0"/>
      </w:pPr>
    </w:p>
    <w:p w14:paraId="2D87353D" w14:textId="5A835F7E" w:rsidR="00D51BAF" w:rsidRDefault="00D51BAF" w:rsidP="00C77DB9">
      <w:pPr>
        <w:spacing w:line="240" w:lineRule="auto"/>
        <w:ind w:firstLine="0"/>
      </w:pPr>
      <w:r>
        <w:t xml:space="preserve">After the data is </w:t>
      </w:r>
      <w:r w:rsidR="00D06A3D">
        <w:t>cleansed,</w:t>
      </w:r>
      <w:r w:rsidR="0082280F">
        <w:t xml:space="preserve"> we</w:t>
      </w:r>
      <w:r>
        <w:t xml:space="preserve"> exported the data into new Excel</w:t>
      </w:r>
      <w:r w:rsidR="00C6036C">
        <w:t xml:space="preserve"> to perform the tests for accurate results.</w:t>
      </w:r>
    </w:p>
    <w:p w14:paraId="69F6845A" w14:textId="15653D58" w:rsidR="009730CD" w:rsidRDefault="009730CD" w:rsidP="00C77DB9">
      <w:pPr>
        <w:spacing w:line="240" w:lineRule="auto"/>
        <w:ind w:firstLine="0"/>
      </w:pPr>
    </w:p>
    <w:p w14:paraId="0C94B686" w14:textId="46CFA9E5" w:rsidR="009730CD" w:rsidRPr="00F34BE6" w:rsidRDefault="009730CD" w:rsidP="00D06A3D">
      <w:pPr>
        <w:spacing w:line="240" w:lineRule="auto"/>
        <w:ind w:firstLine="0"/>
        <w:jc w:val="center"/>
        <w:rPr>
          <w:b/>
          <w:bCs/>
          <w:sz w:val="28"/>
          <w:szCs w:val="28"/>
        </w:rPr>
      </w:pPr>
      <w:r w:rsidRPr="00F34BE6">
        <w:rPr>
          <w:b/>
          <w:bCs/>
          <w:sz w:val="28"/>
          <w:szCs w:val="28"/>
        </w:rPr>
        <w:t>EDA</w:t>
      </w:r>
      <w:r w:rsidR="00675378">
        <w:rPr>
          <w:b/>
          <w:bCs/>
          <w:sz w:val="28"/>
          <w:szCs w:val="28"/>
        </w:rPr>
        <w:t xml:space="preserve"> (Exploratory Data Analysis)</w:t>
      </w:r>
    </w:p>
    <w:p w14:paraId="3AA8C3EC" w14:textId="77777777" w:rsidR="00F34BE6" w:rsidRDefault="00F34BE6" w:rsidP="009730CD">
      <w:pPr>
        <w:spacing w:line="240" w:lineRule="auto"/>
        <w:ind w:firstLine="0"/>
      </w:pPr>
    </w:p>
    <w:p w14:paraId="16A6426A" w14:textId="379A734D" w:rsidR="00F34BE6" w:rsidRDefault="00F34BE6" w:rsidP="009730CD">
      <w:pPr>
        <w:spacing w:line="240" w:lineRule="auto"/>
        <w:ind w:firstLine="0"/>
        <w:rPr>
          <w:b/>
          <w:bCs/>
        </w:rPr>
      </w:pPr>
      <w:r w:rsidRPr="00F34BE6">
        <w:rPr>
          <w:b/>
          <w:bCs/>
        </w:rPr>
        <w:t>Bar graph for f</w:t>
      </w:r>
      <w:r>
        <w:rPr>
          <w:b/>
          <w:bCs/>
        </w:rPr>
        <w:t>at content</w:t>
      </w:r>
    </w:p>
    <w:p w14:paraId="402AF9A3" w14:textId="6D8D3AEA" w:rsidR="009730CD" w:rsidRDefault="007C09E1" w:rsidP="00F76A73">
      <w:pPr>
        <w:spacing w:line="240" w:lineRule="auto"/>
        <w:ind w:firstLine="0"/>
        <w:jc w:val="center"/>
      </w:pPr>
      <w:r>
        <w:rPr>
          <w:noProof/>
        </w:rPr>
        <w:drawing>
          <wp:inline distT="0" distB="0" distL="0" distR="0" wp14:anchorId="5E1A0F21" wp14:editId="5AB77208">
            <wp:extent cx="5943600" cy="593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3725"/>
                    </a:xfrm>
                    <a:prstGeom prst="rect">
                      <a:avLst/>
                    </a:prstGeom>
                  </pic:spPr>
                </pic:pic>
              </a:graphicData>
            </a:graphic>
          </wp:inline>
        </w:drawing>
      </w:r>
    </w:p>
    <w:p w14:paraId="074C6F1B" w14:textId="4EF44A20" w:rsidR="009730CD" w:rsidRDefault="009730CD" w:rsidP="009730CD">
      <w:pPr>
        <w:spacing w:line="240" w:lineRule="auto"/>
        <w:ind w:firstLine="0"/>
      </w:pPr>
    </w:p>
    <w:p w14:paraId="7320C239" w14:textId="0AC87875" w:rsidR="009730CD" w:rsidRDefault="009D466D" w:rsidP="009730CD">
      <w:pPr>
        <w:spacing w:line="240" w:lineRule="auto"/>
        <w:ind w:firstLine="0"/>
      </w:pPr>
      <w:r>
        <w:t xml:space="preserve">                                           </w:t>
      </w:r>
      <w:r>
        <w:rPr>
          <w:noProof/>
        </w:rPr>
        <w:drawing>
          <wp:inline distT="0" distB="0" distL="0" distR="0" wp14:anchorId="4F80A546" wp14:editId="0B15B819">
            <wp:extent cx="2782610" cy="1802372"/>
            <wp:effectExtent l="0" t="0" r="0" b="762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0-02-10 at 10.24.59 AM.jpeg"/>
                    <pic:cNvPicPr/>
                  </pic:nvPicPr>
                  <pic:blipFill>
                    <a:blip r:embed="rId15">
                      <a:extLst>
                        <a:ext uri="{28A0092B-C50C-407E-A947-70E740481C1C}">
                          <a14:useLocalDpi xmlns:a14="http://schemas.microsoft.com/office/drawing/2010/main" val="0"/>
                        </a:ext>
                      </a:extLst>
                    </a:blip>
                    <a:stretch>
                      <a:fillRect/>
                    </a:stretch>
                  </pic:blipFill>
                  <pic:spPr>
                    <a:xfrm>
                      <a:off x="0" y="0"/>
                      <a:ext cx="2814994" cy="1823348"/>
                    </a:xfrm>
                    <a:prstGeom prst="rect">
                      <a:avLst/>
                    </a:prstGeom>
                  </pic:spPr>
                </pic:pic>
              </a:graphicData>
            </a:graphic>
          </wp:inline>
        </w:drawing>
      </w:r>
    </w:p>
    <w:p w14:paraId="72DF1984" w14:textId="73E2C374" w:rsidR="009730CD" w:rsidRDefault="009730CD" w:rsidP="009730CD">
      <w:pPr>
        <w:spacing w:line="240" w:lineRule="auto"/>
        <w:ind w:firstLine="0"/>
      </w:pPr>
    </w:p>
    <w:p w14:paraId="5D71258F" w14:textId="1BBB7B8D" w:rsidR="009730CD" w:rsidRDefault="00644CFA" w:rsidP="009730CD">
      <w:pPr>
        <w:spacing w:line="240" w:lineRule="auto"/>
        <w:ind w:firstLine="0"/>
      </w:pPr>
      <w:r>
        <w:lastRenderedPageBreak/>
        <w:t xml:space="preserve">From the fat </w:t>
      </w:r>
      <w:r w:rsidR="009F0D38">
        <w:t>content,</w:t>
      </w:r>
      <w:r>
        <w:t xml:space="preserve"> we can interpret that </w:t>
      </w:r>
      <w:r w:rsidR="009F0D38">
        <w:t>people prefer</w:t>
      </w:r>
      <w:r>
        <w:t xml:space="preserve"> Low fat </w:t>
      </w:r>
      <w:r w:rsidR="0082280F">
        <w:t xml:space="preserve">food </w:t>
      </w:r>
      <w:r w:rsidR="009F0D38">
        <w:t>more</w:t>
      </w:r>
      <w:r>
        <w:t xml:space="preserve"> than </w:t>
      </w:r>
      <w:r w:rsidR="009D466D">
        <w:t>reg</w:t>
      </w:r>
      <w:r w:rsidR="00F34BE6">
        <w:t>u</w:t>
      </w:r>
      <w:r w:rsidR="009D466D">
        <w:t>l</w:t>
      </w:r>
      <w:r w:rsidR="00F34BE6">
        <w:t>a</w:t>
      </w:r>
      <w:r w:rsidR="009D466D">
        <w:t xml:space="preserve">r </w:t>
      </w:r>
      <w:r w:rsidR="0082280F">
        <w:t>foods.</w:t>
      </w:r>
    </w:p>
    <w:p w14:paraId="78832BD7" w14:textId="77777777" w:rsidR="009F0D38" w:rsidRDefault="009F0D38" w:rsidP="009730CD">
      <w:pPr>
        <w:spacing w:line="240" w:lineRule="auto"/>
        <w:ind w:firstLine="0"/>
      </w:pPr>
    </w:p>
    <w:p w14:paraId="790D6F7A" w14:textId="77777777" w:rsidR="00675378" w:rsidRDefault="00675378" w:rsidP="009730CD">
      <w:pPr>
        <w:spacing w:line="240" w:lineRule="auto"/>
        <w:ind w:firstLine="0"/>
        <w:rPr>
          <w:b/>
          <w:bCs/>
        </w:rPr>
      </w:pPr>
    </w:p>
    <w:p w14:paraId="5DD621A8" w14:textId="77777777" w:rsidR="00675378" w:rsidRDefault="00675378" w:rsidP="009730CD">
      <w:pPr>
        <w:spacing w:line="240" w:lineRule="auto"/>
        <w:ind w:firstLine="0"/>
        <w:rPr>
          <w:b/>
          <w:bCs/>
        </w:rPr>
      </w:pPr>
    </w:p>
    <w:p w14:paraId="7ED839C2" w14:textId="77777777" w:rsidR="00675378" w:rsidRDefault="00675378" w:rsidP="009730CD">
      <w:pPr>
        <w:spacing w:line="240" w:lineRule="auto"/>
        <w:ind w:firstLine="0"/>
        <w:rPr>
          <w:b/>
          <w:bCs/>
        </w:rPr>
      </w:pPr>
    </w:p>
    <w:p w14:paraId="1A4F094C" w14:textId="7AD60058" w:rsidR="009730CD" w:rsidRDefault="009730CD" w:rsidP="009730CD">
      <w:pPr>
        <w:spacing w:line="240" w:lineRule="auto"/>
        <w:ind w:firstLine="0"/>
        <w:rPr>
          <w:b/>
          <w:bCs/>
        </w:rPr>
      </w:pPr>
      <w:r w:rsidRPr="00F34BE6">
        <w:rPr>
          <w:b/>
          <w:bCs/>
        </w:rPr>
        <w:t xml:space="preserve">Bar graph for </w:t>
      </w:r>
      <w:r w:rsidR="00C2688A">
        <w:rPr>
          <w:b/>
          <w:bCs/>
        </w:rPr>
        <w:t>store</w:t>
      </w:r>
      <w:r w:rsidRPr="00F34BE6">
        <w:rPr>
          <w:b/>
          <w:bCs/>
        </w:rPr>
        <w:t xml:space="preserve"> outlet</w:t>
      </w:r>
      <w:r w:rsidR="00F34BE6">
        <w:rPr>
          <w:b/>
          <w:bCs/>
        </w:rPr>
        <w:t xml:space="preserve"> </w:t>
      </w:r>
      <w:r w:rsidRPr="00F34BE6">
        <w:rPr>
          <w:b/>
          <w:bCs/>
        </w:rPr>
        <w:t>size</w:t>
      </w:r>
    </w:p>
    <w:p w14:paraId="389104EC" w14:textId="77777777" w:rsidR="00F34BE6" w:rsidRDefault="00F34BE6" w:rsidP="009730CD">
      <w:pPr>
        <w:spacing w:line="240" w:lineRule="auto"/>
        <w:ind w:firstLine="0"/>
        <w:rPr>
          <w:b/>
          <w:bCs/>
        </w:rPr>
      </w:pPr>
    </w:p>
    <w:p w14:paraId="07ABBAE1" w14:textId="02652BF9" w:rsidR="00F34BE6" w:rsidRDefault="007C09E1" w:rsidP="009730CD">
      <w:pPr>
        <w:spacing w:line="240" w:lineRule="auto"/>
        <w:ind w:firstLine="0"/>
      </w:pPr>
      <w:r>
        <w:rPr>
          <w:noProof/>
        </w:rPr>
        <w:drawing>
          <wp:inline distT="0" distB="0" distL="0" distR="0" wp14:anchorId="7E54B1EA" wp14:editId="025D7522">
            <wp:extent cx="5943600" cy="4324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2435"/>
                    </a:xfrm>
                    <a:prstGeom prst="rect">
                      <a:avLst/>
                    </a:prstGeom>
                  </pic:spPr>
                </pic:pic>
              </a:graphicData>
            </a:graphic>
          </wp:inline>
        </w:drawing>
      </w:r>
    </w:p>
    <w:p w14:paraId="312252E2" w14:textId="0CD27A27" w:rsidR="009730CD" w:rsidRDefault="009730CD" w:rsidP="009730CD">
      <w:pPr>
        <w:spacing w:line="240" w:lineRule="auto"/>
        <w:ind w:firstLine="0"/>
      </w:pPr>
    </w:p>
    <w:p w14:paraId="01A4D9AD" w14:textId="0F69CBB1" w:rsidR="009730CD" w:rsidRDefault="009730CD" w:rsidP="000A7E3F">
      <w:pPr>
        <w:spacing w:line="240" w:lineRule="auto"/>
        <w:ind w:firstLine="0"/>
        <w:jc w:val="center"/>
      </w:pPr>
      <w:r w:rsidRPr="009730CD">
        <w:rPr>
          <w:noProof/>
        </w:rPr>
        <w:drawing>
          <wp:inline distT="0" distB="0" distL="0" distR="0" wp14:anchorId="7FF0024C" wp14:editId="5DB1C7DF">
            <wp:extent cx="4895850" cy="2291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9866" cy="2298090"/>
                    </a:xfrm>
                    <a:prstGeom prst="rect">
                      <a:avLst/>
                    </a:prstGeom>
                  </pic:spPr>
                </pic:pic>
              </a:graphicData>
            </a:graphic>
          </wp:inline>
        </w:drawing>
      </w:r>
    </w:p>
    <w:p w14:paraId="68B7F015" w14:textId="77777777" w:rsidR="000A0E00" w:rsidRDefault="000A0E00" w:rsidP="009730CD">
      <w:pPr>
        <w:spacing w:line="240" w:lineRule="auto"/>
        <w:ind w:firstLine="0"/>
      </w:pPr>
    </w:p>
    <w:p w14:paraId="0E4F3325" w14:textId="60587FF6" w:rsidR="000A0E00" w:rsidRDefault="00C2688A" w:rsidP="009730CD">
      <w:pPr>
        <w:spacing w:line="240" w:lineRule="auto"/>
        <w:ind w:firstLine="0"/>
      </w:pPr>
      <w:r>
        <w:t>From the above graph e can interpret that the small sized outlets are generating more turnover than the medium and high sized outlets as people prefer BJ’s and Costco for the wholesale purchasing.</w:t>
      </w:r>
    </w:p>
    <w:p w14:paraId="3EDF2A50" w14:textId="15BCFD54" w:rsidR="009730CD" w:rsidRDefault="000A0E00" w:rsidP="009730CD">
      <w:pPr>
        <w:spacing w:line="240" w:lineRule="auto"/>
        <w:ind w:firstLine="0"/>
      </w:pPr>
      <w:r>
        <w:t xml:space="preserve"> </w:t>
      </w:r>
    </w:p>
    <w:p w14:paraId="126706B2" w14:textId="16919134" w:rsidR="009730CD" w:rsidRDefault="009730CD" w:rsidP="009730CD">
      <w:pPr>
        <w:spacing w:line="240" w:lineRule="auto"/>
        <w:ind w:firstLine="0"/>
        <w:rPr>
          <w:b/>
          <w:bCs/>
        </w:rPr>
      </w:pPr>
      <w:r w:rsidRPr="00F34BE6">
        <w:rPr>
          <w:b/>
          <w:bCs/>
        </w:rPr>
        <w:t xml:space="preserve">Bar graph for location type </w:t>
      </w:r>
    </w:p>
    <w:p w14:paraId="23948C8E" w14:textId="77777777" w:rsidR="00F34BE6" w:rsidRPr="00F34BE6" w:rsidRDefault="00F34BE6" w:rsidP="009730CD">
      <w:pPr>
        <w:spacing w:line="240" w:lineRule="auto"/>
        <w:ind w:firstLine="0"/>
        <w:rPr>
          <w:b/>
          <w:bCs/>
        </w:rPr>
      </w:pPr>
    </w:p>
    <w:p w14:paraId="1AC89980" w14:textId="7DCB5BC4" w:rsidR="00F34BE6" w:rsidRDefault="007C09E1" w:rsidP="00F76A73">
      <w:pPr>
        <w:spacing w:line="240" w:lineRule="auto"/>
        <w:ind w:firstLine="0"/>
        <w:jc w:val="center"/>
      </w:pPr>
      <w:r>
        <w:rPr>
          <w:noProof/>
        </w:rPr>
        <w:drawing>
          <wp:inline distT="0" distB="0" distL="0" distR="0" wp14:anchorId="7D8C79B7" wp14:editId="74F104E7">
            <wp:extent cx="5943600" cy="467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7995"/>
                    </a:xfrm>
                    <a:prstGeom prst="rect">
                      <a:avLst/>
                    </a:prstGeom>
                  </pic:spPr>
                </pic:pic>
              </a:graphicData>
            </a:graphic>
          </wp:inline>
        </w:drawing>
      </w:r>
    </w:p>
    <w:p w14:paraId="6598B626" w14:textId="77777777" w:rsidR="005B3251" w:rsidRDefault="005B3251" w:rsidP="009730CD">
      <w:pPr>
        <w:spacing w:line="240" w:lineRule="auto"/>
        <w:ind w:firstLine="0"/>
      </w:pPr>
    </w:p>
    <w:p w14:paraId="478D90A2" w14:textId="1CF2811A" w:rsidR="009730CD" w:rsidRDefault="009730CD" w:rsidP="009730CD">
      <w:pPr>
        <w:spacing w:line="240" w:lineRule="auto"/>
        <w:ind w:firstLine="0"/>
      </w:pPr>
    </w:p>
    <w:p w14:paraId="1E4F8BA7" w14:textId="41F8B59A" w:rsidR="009730CD" w:rsidRDefault="009730CD" w:rsidP="00063C49">
      <w:pPr>
        <w:spacing w:line="240" w:lineRule="auto"/>
        <w:ind w:firstLine="0"/>
        <w:jc w:val="center"/>
      </w:pPr>
      <w:r w:rsidRPr="009730CD">
        <w:rPr>
          <w:noProof/>
        </w:rPr>
        <w:drawing>
          <wp:inline distT="0" distB="0" distL="0" distR="0" wp14:anchorId="33030236" wp14:editId="4EDB6F9C">
            <wp:extent cx="4352925" cy="203741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830" cy="2047664"/>
                    </a:xfrm>
                    <a:prstGeom prst="rect">
                      <a:avLst/>
                    </a:prstGeom>
                  </pic:spPr>
                </pic:pic>
              </a:graphicData>
            </a:graphic>
          </wp:inline>
        </w:drawing>
      </w:r>
    </w:p>
    <w:p w14:paraId="7D5BB107" w14:textId="77777777" w:rsidR="00F34BE6" w:rsidRDefault="00F34BE6" w:rsidP="009730CD">
      <w:pPr>
        <w:spacing w:line="240" w:lineRule="auto"/>
        <w:ind w:firstLine="0"/>
      </w:pPr>
    </w:p>
    <w:p w14:paraId="50AC21D0" w14:textId="1B9054E1" w:rsidR="009730CD" w:rsidRDefault="00812159" w:rsidP="000A7E3F">
      <w:pPr>
        <w:spacing w:line="240" w:lineRule="auto"/>
        <w:ind w:firstLine="0"/>
        <w:jc w:val="both"/>
      </w:pPr>
      <w:r>
        <w:t xml:space="preserve">The classification of the tiers </w:t>
      </w:r>
      <w:r w:rsidR="00D06A3D">
        <w:t>is</w:t>
      </w:r>
      <w:r>
        <w:t xml:space="preserve"> based on the population in the location indicating that tier 1, tier 2 and tier 3 are big, medium and small cities respectively. Sales in tier 1 and tier 2 are low when compared to tier 3 as the location of Walmart are generally outside the city limits.</w:t>
      </w:r>
    </w:p>
    <w:p w14:paraId="794456E8" w14:textId="3D3128C2" w:rsidR="000A0E00" w:rsidRDefault="000A0E00" w:rsidP="009730CD">
      <w:pPr>
        <w:spacing w:line="240" w:lineRule="auto"/>
        <w:ind w:firstLine="0"/>
      </w:pPr>
    </w:p>
    <w:p w14:paraId="21F57A63" w14:textId="6164EE9F" w:rsidR="00063C49" w:rsidRDefault="00063C49" w:rsidP="009730CD">
      <w:pPr>
        <w:spacing w:line="240" w:lineRule="auto"/>
        <w:ind w:firstLine="0"/>
      </w:pPr>
    </w:p>
    <w:p w14:paraId="78232E9D" w14:textId="77777777" w:rsidR="00063C49" w:rsidRDefault="00063C49" w:rsidP="009730CD">
      <w:pPr>
        <w:spacing w:line="240" w:lineRule="auto"/>
        <w:ind w:firstLine="0"/>
      </w:pPr>
    </w:p>
    <w:p w14:paraId="769A0ED6" w14:textId="0EAEAE96" w:rsidR="009730CD" w:rsidRDefault="009730CD" w:rsidP="009730CD">
      <w:pPr>
        <w:spacing w:line="240" w:lineRule="auto"/>
        <w:ind w:firstLine="0"/>
        <w:rPr>
          <w:b/>
          <w:bCs/>
        </w:rPr>
      </w:pPr>
      <w:r w:rsidRPr="005B3251">
        <w:rPr>
          <w:b/>
          <w:bCs/>
        </w:rPr>
        <w:t>Correlation between various fields of Walmart dataset</w:t>
      </w:r>
    </w:p>
    <w:p w14:paraId="005D5CE8" w14:textId="77777777" w:rsidR="005B3251" w:rsidRDefault="005B3251" w:rsidP="009730CD">
      <w:pPr>
        <w:spacing w:line="240" w:lineRule="auto"/>
        <w:ind w:firstLine="0"/>
      </w:pPr>
    </w:p>
    <w:p w14:paraId="6341C8A0" w14:textId="4F12DACA" w:rsidR="000A0E00" w:rsidRDefault="007C09E1" w:rsidP="00404902">
      <w:pPr>
        <w:spacing w:line="240" w:lineRule="auto"/>
        <w:ind w:firstLine="0"/>
        <w:jc w:val="center"/>
      </w:pPr>
      <w:r>
        <w:rPr>
          <w:noProof/>
        </w:rPr>
        <w:drawing>
          <wp:inline distT="0" distB="0" distL="0" distR="0" wp14:anchorId="21604802" wp14:editId="2BDDF3D1">
            <wp:extent cx="5943600" cy="1685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85290"/>
                    </a:xfrm>
                    <a:prstGeom prst="rect">
                      <a:avLst/>
                    </a:prstGeom>
                  </pic:spPr>
                </pic:pic>
              </a:graphicData>
            </a:graphic>
          </wp:inline>
        </w:drawing>
      </w:r>
    </w:p>
    <w:p w14:paraId="453C4A81" w14:textId="350307C9" w:rsidR="00063C49" w:rsidRDefault="00063C49" w:rsidP="009730CD">
      <w:pPr>
        <w:spacing w:line="240" w:lineRule="auto"/>
        <w:ind w:firstLine="0"/>
      </w:pPr>
    </w:p>
    <w:p w14:paraId="504E8A74" w14:textId="77777777" w:rsidR="00063C49" w:rsidRDefault="00063C49" w:rsidP="009730CD">
      <w:pPr>
        <w:spacing w:line="240" w:lineRule="auto"/>
        <w:ind w:firstLine="0"/>
      </w:pPr>
    </w:p>
    <w:p w14:paraId="3D02443A" w14:textId="724DEFB9" w:rsidR="009730CD" w:rsidRDefault="007C09E1" w:rsidP="009730CD">
      <w:pPr>
        <w:spacing w:line="240" w:lineRule="auto"/>
        <w:ind w:firstLine="0"/>
      </w:pPr>
      <w:r>
        <w:rPr>
          <w:noProof/>
        </w:rPr>
        <w:drawing>
          <wp:inline distT="0" distB="0" distL="0" distR="0" wp14:anchorId="32F28CDC" wp14:editId="010D9214">
            <wp:extent cx="5943600" cy="3061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61335"/>
                    </a:xfrm>
                    <a:prstGeom prst="rect">
                      <a:avLst/>
                    </a:prstGeom>
                  </pic:spPr>
                </pic:pic>
              </a:graphicData>
            </a:graphic>
          </wp:inline>
        </w:drawing>
      </w:r>
    </w:p>
    <w:p w14:paraId="73FE7C5D" w14:textId="77777777" w:rsidR="009730CD" w:rsidRDefault="009730CD" w:rsidP="009730CD">
      <w:pPr>
        <w:spacing w:line="240" w:lineRule="auto"/>
        <w:ind w:firstLine="0"/>
      </w:pPr>
    </w:p>
    <w:p w14:paraId="5A11386C" w14:textId="61AE754D" w:rsidR="009730CD" w:rsidRDefault="009730CD" w:rsidP="009730CD">
      <w:pPr>
        <w:spacing w:line="240" w:lineRule="auto"/>
        <w:ind w:firstLine="0"/>
      </w:pPr>
    </w:p>
    <w:p w14:paraId="7CD704A7" w14:textId="5FDA7A45" w:rsidR="009730CD" w:rsidRDefault="009730CD" w:rsidP="009730CD">
      <w:pPr>
        <w:spacing w:line="240" w:lineRule="auto"/>
        <w:ind w:firstLine="0"/>
      </w:pPr>
    </w:p>
    <w:p w14:paraId="5761548C" w14:textId="4BCABAE0" w:rsidR="000A7E3F" w:rsidRPr="00EF27E4" w:rsidRDefault="000A0E00" w:rsidP="00EF27E4">
      <w:pPr>
        <w:spacing w:line="240" w:lineRule="auto"/>
        <w:ind w:firstLine="0"/>
        <w:jc w:val="both"/>
      </w:pPr>
      <w:r>
        <w:t xml:space="preserve">The above matrix is a correlation matrix which is used for summarizing the </w:t>
      </w:r>
      <w:r w:rsidR="0092606D">
        <w:t>data. It</w:t>
      </w:r>
      <w:r>
        <w:t xml:space="preserve"> is matrix formed between the features of the data to tell how correlated </w:t>
      </w:r>
      <w:r w:rsidR="0092606D">
        <w:t>one feature is with the other. From the matrix we can infer that outlet sales and Mrp are highly correlated. Depending on the outlet size purchases are made.</w:t>
      </w:r>
      <w:r w:rsidR="00812159">
        <w:t xml:space="preserve"> We observe that outlet sales and outlet establishment year have a weak negative correlation with the visibility.</w:t>
      </w:r>
    </w:p>
    <w:p w14:paraId="0E8FBDC1" w14:textId="6BDB4E8C" w:rsidR="00D91DF3" w:rsidRPr="00D06A3D" w:rsidRDefault="00D06A3D" w:rsidP="001F5BEF">
      <w:pPr>
        <w:spacing w:line="240" w:lineRule="auto"/>
        <w:ind w:firstLine="0"/>
        <w:jc w:val="center"/>
        <w:rPr>
          <w:b/>
          <w:bCs/>
          <w:sz w:val="28"/>
          <w:szCs w:val="28"/>
        </w:rPr>
      </w:pPr>
      <w:r w:rsidRPr="00D06A3D">
        <w:rPr>
          <w:b/>
          <w:bCs/>
          <w:sz w:val="28"/>
          <w:szCs w:val="28"/>
        </w:rPr>
        <w:lastRenderedPageBreak/>
        <w:t>Analysis</w:t>
      </w:r>
    </w:p>
    <w:p w14:paraId="4F76DD10" w14:textId="1E0B8548" w:rsidR="00D91DF3" w:rsidRDefault="00D91DF3" w:rsidP="00D91DF3">
      <w:pPr>
        <w:spacing w:line="240" w:lineRule="auto"/>
        <w:ind w:firstLine="0"/>
        <w:jc w:val="center"/>
        <w:rPr>
          <w:b/>
          <w:bCs/>
        </w:rPr>
      </w:pPr>
    </w:p>
    <w:p w14:paraId="5B75A78F" w14:textId="20470675" w:rsidR="00D91DF3" w:rsidRDefault="00D91DF3" w:rsidP="000A7E3F">
      <w:pPr>
        <w:spacing w:line="240" w:lineRule="auto"/>
        <w:ind w:firstLine="0"/>
        <w:jc w:val="center"/>
        <w:rPr>
          <w:b/>
          <w:bCs/>
        </w:rPr>
      </w:pPr>
      <w:r>
        <w:rPr>
          <w:b/>
          <w:bCs/>
        </w:rPr>
        <w:t>Hypothesis Testing</w:t>
      </w:r>
    </w:p>
    <w:p w14:paraId="5FCF7D9C" w14:textId="77777777" w:rsidR="000A7E3F" w:rsidRPr="000A7E3F" w:rsidRDefault="000A7E3F" w:rsidP="000A7E3F">
      <w:pPr>
        <w:spacing w:line="240" w:lineRule="auto"/>
        <w:ind w:firstLine="0"/>
        <w:jc w:val="center"/>
        <w:rPr>
          <w:b/>
          <w:bCs/>
        </w:rPr>
      </w:pPr>
    </w:p>
    <w:p w14:paraId="3B2FBD8F" w14:textId="6A425D1F" w:rsidR="00D91DF3" w:rsidRDefault="00D91DF3" w:rsidP="000A7E3F">
      <w:pPr>
        <w:spacing w:line="240" w:lineRule="auto"/>
        <w:ind w:firstLine="0"/>
        <w:jc w:val="both"/>
        <w:rPr>
          <w:rFonts w:ascii="Times New Roman" w:hAnsi="Times New Roman" w:cs="Times New Roman"/>
        </w:rPr>
      </w:pPr>
      <w:r>
        <w:rPr>
          <w:rFonts w:ascii="Times New Roman" w:hAnsi="Times New Roman" w:cs="Times New Roman"/>
        </w:rPr>
        <w:t>Hypothesis testing refers to formal procedure to accept or reject statistical hypothesis. The best way to determine whether statistical hypothesis is true would be to examine entire population. Our main aim is to determine whether Walmart should increase the variety of low-fat items rather than regular items. For this instance, we will compare the variances of sale of both categories of product and will decide if the sale of low-fat items are more than regular items. For this purpose, we are using F test to determine test statistics.</w:t>
      </w:r>
    </w:p>
    <w:p w14:paraId="64903AAB" w14:textId="77777777" w:rsidR="00675378" w:rsidRDefault="00675378" w:rsidP="000A7E3F">
      <w:pPr>
        <w:spacing w:line="240" w:lineRule="auto"/>
        <w:ind w:firstLine="0"/>
        <w:jc w:val="both"/>
        <w:rPr>
          <w:rFonts w:ascii="Times New Roman" w:hAnsi="Times New Roman" w:cs="Times New Roman"/>
          <w:kern w:val="0"/>
        </w:rPr>
      </w:pPr>
    </w:p>
    <w:p w14:paraId="3187F908" w14:textId="77777777" w:rsidR="00D91DF3" w:rsidRDefault="00D91DF3" w:rsidP="000A7E3F">
      <w:pPr>
        <w:spacing w:line="240" w:lineRule="auto"/>
        <w:ind w:firstLine="0"/>
        <w:jc w:val="both"/>
        <w:rPr>
          <w:rFonts w:ascii="Times New Roman" w:hAnsi="Times New Roman" w:cs="Times New Roman"/>
        </w:rPr>
      </w:pPr>
      <w:r>
        <w:rPr>
          <w:rFonts w:ascii="Times New Roman" w:hAnsi="Times New Roman" w:cs="Times New Roman"/>
        </w:rPr>
        <w:t>So, my null and alternative hypothesis are as follows:</w:t>
      </w:r>
    </w:p>
    <w:p w14:paraId="653C8203" w14:textId="77777777" w:rsidR="00675378" w:rsidRDefault="00675378" w:rsidP="000A7E3F">
      <w:pPr>
        <w:spacing w:line="240" w:lineRule="auto"/>
        <w:ind w:firstLine="0"/>
        <w:jc w:val="both"/>
        <w:rPr>
          <w:rFonts w:ascii="Times New Roman" w:hAnsi="Times New Roman" w:cs="Times New Roman"/>
        </w:rPr>
      </w:pPr>
    </w:p>
    <w:p w14:paraId="486978D4" w14:textId="0C2792EF" w:rsidR="00D91DF3" w:rsidRDefault="00D91DF3" w:rsidP="000A7E3F">
      <w:pPr>
        <w:spacing w:line="240" w:lineRule="auto"/>
        <w:ind w:firstLine="0"/>
        <w:jc w:val="both"/>
        <w:rPr>
          <w:rFonts w:ascii="Times New Roman" w:hAnsi="Times New Roman" w:cs="Times New Roman"/>
        </w:rPr>
      </w:pPr>
      <w:r>
        <w:rPr>
          <w:rFonts w:ascii="Times New Roman" w:hAnsi="Times New Roman" w:cs="Times New Roman"/>
        </w:rPr>
        <w:t>Null Hypothesis:</w:t>
      </w:r>
      <w:r w:rsidR="0082280F">
        <w:rPr>
          <w:rFonts w:ascii="Times New Roman" w:hAnsi="Times New Roman" w:cs="Times New Roman"/>
        </w:rPr>
        <w:t xml:space="preserve"> Ratio of</w:t>
      </w:r>
      <w:r>
        <w:rPr>
          <w:rFonts w:ascii="Times New Roman" w:hAnsi="Times New Roman" w:cs="Times New Roman"/>
        </w:rPr>
        <w:t xml:space="preserve"> </w:t>
      </w:r>
      <w:r w:rsidR="0082280F">
        <w:rPr>
          <w:rFonts w:ascii="Times New Roman" w:hAnsi="Times New Roman" w:cs="Times New Roman"/>
        </w:rPr>
        <w:t>v</w:t>
      </w:r>
      <w:r>
        <w:rPr>
          <w:rFonts w:ascii="Times New Roman" w:hAnsi="Times New Roman" w:cs="Times New Roman"/>
        </w:rPr>
        <w:t>ariance</w:t>
      </w:r>
      <w:r w:rsidR="0082280F">
        <w:rPr>
          <w:rFonts w:ascii="Times New Roman" w:hAnsi="Times New Roman" w:cs="Times New Roman"/>
        </w:rPr>
        <w:t>s</w:t>
      </w:r>
      <w:r>
        <w:rPr>
          <w:rFonts w:ascii="Times New Roman" w:hAnsi="Times New Roman" w:cs="Times New Roman"/>
        </w:rPr>
        <w:t xml:space="preserve"> of</w:t>
      </w:r>
      <w:r w:rsidR="0082280F">
        <w:rPr>
          <w:rFonts w:ascii="Times New Roman" w:hAnsi="Times New Roman" w:cs="Times New Roman"/>
        </w:rPr>
        <w:t xml:space="preserve"> </w:t>
      </w:r>
      <w:r>
        <w:rPr>
          <w:rFonts w:ascii="Times New Roman" w:hAnsi="Times New Roman" w:cs="Times New Roman"/>
        </w:rPr>
        <w:t xml:space="preserve">sale of both low-fat items and regular items </w:t>
      </w:r>
      <w:r w:rsidR="0082280F">
        <w:rPr>
          <w:rFonts w:ascii="Times New Roman" w:hAnsi="Times New Roman" w:cs="Times New Roman"/>
        </w:rPr>
        <w:t>is</w:t>
      </w:r>
      <w:r>
        <w:rPr>
          <w:rFonts w:ascii="Times New Roman" w:hAnsi="Times New Roman" w:cs="Times New Roman"/>
        </w:rPr>
        <w:t xml:space="preserve"> equal</w:t>
      </w:r>
      <w:r w:rsidR="0082280F">
        <w:rPr>
          <w:rFonts w:ascii="Times New Roman" w:hAnsi="Times New Roman" w:cs="Times New Roman"/>
        </w:rPr>
        <w:t xml:space="preserve"> to 1</w:t>
      </w:r>
      <w:r>
        <w:rPr>
          <w:rFonts w:ascii="Times New Roman" w:hAnsi="Times New Roman" w:cs="Times New Roman"/>
        </w:rPr>
        <w:t>.</w:t>
      </w:r>
    </w:p>
    <w:p w14:paraId="5A99C3D5" w14:textId="77777777" w:rsidR="00675378" w:rsidRPr="00675378" w:rsidRDefault="00675378" w:rsidP="000A7E3F">
      <w:pPr>
        <w:numPr>
          <w:ilvl w:val="0"/>
          <w:numId w:val="26"/>
        </w:numPr>
        <w:spacing w:line="240" w:lineRule="auto"/>
        <w:jc w:val="both"/>
        <w:rPr>
          <w:rFonts w:ascii="Times New Roman" w:hAnsi="Times New Roman" w:cs="Times New Roman"/>
          <w:lang w:val="en-IN"/>
        </w:rPr>
      </w:pPr>
      <w:r w:rsidRPr="00675378">
        <w:rPr>
          <w:rFonts w:ascii="Times New Roman" w:hAnsi="Times New Roman" w:cs="Times New Roman"/>
        </w:rPr>
        <w:t xml:space="preserve">Ho: </w:t>
      </w:r>
      <w:r w:rsidRPr="00675378">
        <w:rPr>
          <w:rFonts w:ascii="Times New Roman" w:hAnsi="Times New Roman" w:cs="Times New Roman"/>
          <w:lang w:val="en-IN"/>
        </w:rPr>
        <w:t>σ1</w:t>
      </w:r>
      <w:r w:rsidRPr="00675378">
        <w:rPr>
          <w:rFonts w:ascii="Times New Roman" w:hAnsi="Times New Roman" w:cs="Times New Roman"/>
          <w:vertAlign w:val="superscript"/>
          <w:lang w:val="en-IN"/>
        </w:rPr>
        <w:t xml:space="preserve">2 </w:t>
      </w:r>
      <w:r w:rsidRPr="00675378">
        <w:rPr>
          <w:rFonts w:ascii="Times New Roman" w:hAnsi="Times New Roman" w:cs="Times New Roman"/>
          <w:lang w:val="en-IN"/>
        </w:rPr>
        <w:t>/σ2</w:t>
      </w:r>
      <w:r w:rsidRPr="00675378">
        <w:rPr>
          <w:rFonts w:ascii="Times New Roman" w:hAnsi="Times New Roman" w:cs="Times New Roman"/>
          <w:vertAlign w:val="superscript"/>
          <w:lang w:val="en-IN"/>
        </w:rPr>
        <w:t>2</w:t>
      </w:r>
      <w:r w:rsidRPr="00675378">
        <w:rPr>
          <w:rFonts w:ascii="Times New Roman" w:hAnsi="Times New Roman" w:cs="Times New Roman"/>
          <w:lang w:val="en-IN"/>
        </w:rPr>
        <w:t xml:space="preserve"> =1</w:t>
      </w:r>
    </w:p>
    <w:p w14:paraId="0EC64A44" w14:textId="77777777" w:rsidR="00675378" w:rsidRDefault="00675378" w:rsidP="000A7E3F">
      <w:pPr>
        <w:spacing w:line="240" w:lineRule="auto"/>
        <w:ind w:firstLine="0"/>
        <w:jc w:val="both"/>
        <w:rPr>
          <w:rFonts w:ascii="Times New Roman" w:hAnsi="Times New Roman" w:cs="Times New Roman"/>
        </w:rPr>
      </w:pPr>
    </w:p>
    <w:p w14:paraId="6A15FD67" w14:textId="5D5486DA" w:rsidR="0082280F" w:rsidRDefault="00675378" w:rsidP="000A7E3F">
      <w:pPr>
        <w:spacing w:line="240" w:lineRule="auto"/>
        <w:ind w:firstLine="0"/>
        <w:jc w:val="both"/>
        <w:rPr>
          <w:rFonts w:ascii="Times New Roman" w:hAnsi="Times New Roman" w:cs="Times New Roman"/>
        </w:rPr>
      </w:pPr>
      <w:r w:rsidRPr="00675378">
        <w:rPr>
          <w:rFonts w:ascii="Times New Roman" w:hAnsi="Times New Roman" w:cs="Times New Roman"/>
        </w:rPr>
        <w:t xml:space="preserve"> </w:t>
      </w:r>
      <w:r w:rsidR="00D91DF3">
        <w:rPr>
          <w:rFonts w:ascii="Times New Roman" w:hAnsi="Times New Roman" w:cs="Times New Roman"/>
        </w:rPr>
        <w:t>Alternate Hypothesis:</w:t>
      </w:r>
      <w:r w:rsidR="0082280F">
        <w:rPr>
          <w:rFonts w:ascii="Times New Roman" w:hAnsi="Times New Roman" w:cs="Times New Roman"/>
        </w:rPr>
        <w:t xml:space="preserve"> Ratio of variances of sale of both low-fat items and regular items is not equal to 1</w:t>
      </w:r>
    </w:p>
    <w:p w14:paraId="0DA12F89" w14:textId="694A80F6" w:rsidR="00675378" w:rsidRPr="00675378" w:rsidRDefault="00675378" w:rsidP="000A7E3F">
      <w:pPr>
        <w:numPr>
          <w:ilvl w:val="0"/>
          <w:numId w:val="27"/>
        </w:numPr>
        <w:jc w:val="both"/>
        <w:rPr>
          <w:rFonts w:ascii="Times New Roman" w:hAnsi="Times New Roman" w:cs="Times New Roman"/>
          <w:lang w:val="en-IN"/>
        </w:rPr>
      </w:pPr>
      <w:r w:rsidRPr="00675378">
        <w:rPr>
          <w:rFonts w:ascii="Times New Roman" w:hAnsi="Times New Roman" w:cs="Times New Roman"/>
          <w:lang w:val="en-IN"/>
        </w:rPr>
        <w:t>Ha:</w:t>
      </w:r>
      <w:r>
        <w:rPr>
          <w:rFonts w:ascii="Times New Roman" w:hAnsi="Times New Roman" w:cs="Times New Roman"/>
          <w:lang w:val="en-IN"/>
        </w:rPr>
        <w:t xml:space="preserve"> </w:t>
      </w:r>
      <w:r w:rsidRPr="00675378">
        <w:rPr>
          <w:rFonts w:ascii="Times New Roman" w:hAnsi="Times New Roman" w:cs="Times New Roman"/>
          <w:lang w:val="en-IN"/>
        </w:rPr>
        <w:t>σ1</w:t>
      </w:r>
      <w:r w:rsidRPr="00675378">
        <w:rPr>
          <w:rFonts w:ascii="Times New Roman" w:hAnsi="Times New Roman" w:cs="Times New Roman"/>
          <w:vertAlign w:val="superscript"/>
          <w:lang w:val="en-IN"/>
        </w:rPr>
        <w:t xml:space="preserve">2 </w:t>
      </w:r>
      <w:r w:rsidRPr="00675378">
        <w:rPr>
          <w:rFonts w:ascii="Times New Roman" w:hAnsi="Times New Roman" w:cs="Times New Roman"/>
          <w:lang w:val="en-IN"/>
        </w:rPr>
        <w:t>/σ2</w:t>
      </w:r>
      <w:r w:rsidRPr="00675378">
        <w:rPr>
          <w:rFonts w:ascii="Times New Roman" w:hAnsi="Times New Roman" w:cs="Times New Roman"/>
          <w:vertAlign w:val="superscript"/>
          <w:lang w:val="en-IN"/>
        </w:rPr>
        <w:t>2</w:t>
      </w:r>
      <w:r w:rsidRPr="00675378">
        <w:rPr>
          <w:rFonts w:ascii="Times New Roman" w:hAnsi="Times New Roman" w:cs="Times New Roman"/>
          <w:lang w:val="en-IN"/>
        </w:rPr>
        <w:t xml:space="preserve"> ≠ 1</w:t>
      </w:r>
    </w:p>
    <w:p w14:paraId="1C46F7B9" w14:textId="7BA96060" w:rsidR="00D91DF3" w:rsidRDefault="00675378" w:rsidP="00675378">
      <w:pPr>
        <w:ind w:firstLine="0"/>
        <w:rPr>
          <w:rFonts w:ascii="Times New Roman" w:hAnsi="Times New Roman" w:cs="Times New Roman"/>
        </w:rPr>
      </w:pPr>
      <w:r w:rsidRPr="00675378">
        <w:rPr>
          <w:rFonts w:ascii="Times New Roman" w:hAnsi="Times New Roman" w:cs="Times New Roman"/>
        </w:rPr>
        <w:t xml:space="preserve"> </w:t>
      </w:r>
      <w:r w:rsidR="00D91DF3">
        <w:rPr>
          <w:rFonts w:ascii="Times New Roman" w:hAnsi="Times New Roman" w:cs="Times New Roman"/>
        </w:rPr>
        <w:t>On using R codes of F test, we have received following results</w:t>
      </w:r>
    </w:p>
    <w:p w14:paraId="699A3CF6" w14:textId="48774E9A" w:rsidR="00D91DF3" w:rsidRDefault="007C09E1" w:rsidP="00D91DF3">
      <w:pPr>
        <w:jc w:val="center"/>
        <w:rPr>
          <w:rFonts w:ascii="Times New Roman" w:hAnsi="Times New Roman" w:cs="Times New Roman"/>
        </w:rPr>
      </w:pPr>
      <w:r>
        <w:rPr>
          <w:noProof/>
        </w:rPr>
        <w:drawing>
          <wp:inline distT="0" distB="0" distL="0" distR="0" wp14:anchorId="240F3FD1" wp14:editId="00852EB1">
            <wp:extent cx="5943600" cy="1943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43735"/>
                    </a:xfrm>
                    <a:prstGeom prst="rect">
                      <a:avLst/>
                    </a:prstGeom>
                  </pic:spPr>
                </pic:pic>
              </a:graphicData>
            </a:graphic>
          </wp:inline>
        </w:drawing>
      </w:r>
    </w:p>
    <w:p w14:paraId="0D1B7E0D" w14:textId="77777777" w:rsidR="00675378" w:rsidRDefault="00D91DF3" w:rsidP="000A7E3F">
      <w:pPr>
        <w:spacing w:line="240" w:lineRule="auto"/>
        <w:ind w:firstLine="0"/>
        <w:jc w:val="both"/>
        <w:rPr>
          <w:rFonts w:ascii="Times New Roman" w:hAnsi="Times New Roman" w:cs="Times New Roman"/>
        </w:rPr>
      </w:pPr>
      <w:r>
        <w:rPr>
          <w:rFonts w:ascii="Times New Roman" w:hAnsi="Times New Roman" w:cs="Times New Roman"/>
        </w:rPr>
        <w:t xml:space="preserve">From the above result we can see that </w:t>
      </w:r>
    </w:p>
    <w:p w14:paraId="3311646F" w14:textId="77777777" w:rsidR="00675378" w:rsidRDefault="00675378" w:rsidP="000A7E3F">
      <w:pPr>
        <w:spacing w:line="240" w:lineRule="auto"/>
        <w:ind w:firstLine="0"/>
        <w:jc w:val="both"/>
        <w:rPr>
          <w:rFonts w:ascii="Times New Roman" w:hAnsi="Times New Roman" w:cs="Times New Roman"/>
        </w:rPr>
      </w:pPr>
    </w:p>
    <w:p w14:paraId="79E04143" w14:textId="1E2C23CE" w:rsidR="00675378" w:rsidRPr="00675378" w:rsidRDefault="00675378" w:rsidP="000A7E3F">
      <w:pPr>
        <w:numPr>
          <w:ilvl w:val="0"/>
          <w:numId w:val="28"/>
        </w:numPr>
        <w:spacing w:line="240" w:lineRule="auto"/>
        <w:jc w:val="both"/>
        <w:rPr>
          <w:rFonts w:ascii="Times New Roman" w:hAnsi="Times New Roman" w:cs="Times New Roman"/>
          <w:lang w:val="en-IN"/>
        </w:rPr>
      </w:pPr>
      <w:r w:rsidRPr="00675378">
        <w:rPr>
          <w:rFonts w:ascii="Times New Roman" w:hAnsi="Times New Roman" w:cs="Times New Roman"/>
        </w:rPr>
        <w:t>Since our P-value (0.3888) &lt; α</w:t>
      </w:r>
      <w:r w:rsidRPr="00675378">
        <w:rPr>
          <w:rFonts w:ascii="Times New Roman" w:hAnsi="Times New Roman" w:cs="Times New Roman"/>
          <w:lang w:val="el-GR"/>
        </w:rPr>
        <w:t xml:space="preserve"> (0.9133) </w:t>
      </w:r>
      <w:r w:rsidRPr="00675378">
        <w:rPr>
          <w:rFonts w:ascii="Times New Roman" w:hAnsi="Times New Roman" w:cs="Times New Roman"/>
        </w:rPr>
        <w:t xml:space="preserve">and </w:t>
      </w:r>
    </w:p>
    <w:p w14:paraId="2B34AED0" w14:textId="77777777" w:rsidR="00675378" w:rsidRPr="00675378" w:rsidRDefault="00675378" w:rsidP="000A7E3F">
      <w:pPr>
        <w:numPr>
          <w:ilvl w:val="0"/>
          <w:numId w:val="28"/>
        </w:numPr>
        <w:spacing w:line="240" w:lineRule="auto"/>
        <w:jc w:val="both"/>
        <w:rPr>
          <w:rFonts w:ascii="Times New Roman" w:hAnsi="Times New Roman" w:cs="Times New Roman"/>
          <w:lang w:val="en-IN"/>
        </w:rPr>
      </w:pPr>
      <w:r w:rsidRPr="00675378">
        <w:rPr>
          <w:rFonts w:ascii="Times New Roman" w:hAnsi="Times New Roman" w:cs="Times New Roman"/>
        </w:rPr>
        <w:t>f value (</w:t>
      </w:r>
      <w:r w:rsidRPr="00675378">
        <w:rPr>
          <w:rFonts w:ascii="Times New Roman" w:hAnsi="Times New Roman" w:cs="Times New Roman"/>
          <w:lang w:val="el-GR"/>
        </w:rPr>
        <w:t>σ1</w:t>
      </w:r>
      <w:r w:rsidRPr="00675378">
        <w:rPr>
          <w:rFonts w:ascii="Times New Roman" w:hAnsi="Times New Roman" w:cs="Times New Roman"/>
          <w:vertAlign w:val="superscript"/>
          <w:lang w:val="el-GR"/>
        </w:rPr>
        <w:t>2</w:t>
      </w:r>
      <w:r w:rsidRPr="00675378">
        <w:rPr>
          <w:rFonts w:ascii="Times New Roman" w:hAnsi="Times New Roman" w:cs="Times New Roman"/>
          <w:lang w:val="el-GR"/>
        </w:rPr>
        <w:t>/ σ2</w:t>
      </w:r>
      <w:r w:rsidRPr="00675378">
        <w:rPr>
          <w:rFonts w:ascii="Times New Roman" w:hAnsi="Times New Roman" w:cs="Times New Roman"/>
          <w:vertAlign w:val="superscript"/>
          <w:lang w:val="el-GR"/>
        </w:rPr>
        <w:t>2</w:t>
      </w:r>
      <w:r w:rsidRPr="00675378">
        <w:rPr>
          <w:rFonts w:ascii="Times New Roman" w:hAnsi="Times New Roman" w:cs="Times New Roman"/>
          <w:lang w:val="el-GR"/>
        </w:rPr>
        <w:t xml:space="preserve"> ) (5516/3005) = 1.8356 &gt; </w:t>
      </w:r>
      <w:r w:rsidRPr="00675378">
        <w:rPr>
          <w:rFonts w:ascii="Times New Roman" w:hAnsi="Times New Roman" w:cs="Times New Roman"/>
        </w:rPr>
        <w:t>F critic (0.9728) we fail to reject null hypothesis</w:t>
      </w:r>
    </w:p>
    <w:p w14:paraId="6175E3E0" w14:textId="77777777" w:rsidR="00675378" w:rsidRDefault="00675378" w:rsidP="000A7E3F">
      <w:pPr>
        <w:spacing w:line="240" w:lineRule="auto"/>
        <w:ind w:firstLine="0"/>
        <w:jc w:val="both"/>
        <w:rPr>
          <w:rFonts w:ascii="Times New Roman" w:hAnsi="Times New Roman" w:cs="Times New Roman"/>
        </w:rPr>
      </w:pPr>
    </w:p>
    <w:p w14:paraId="6BD86139" w14:textId="1E66565A" w:rsidR="00D91DF3" w:rsidRDefault="00D91DF3" w:rsidP="000A7E3F">
      <w:pPr>
        <w:spacing w:line="240" w:lineRule="auto"/>
        <w:ind w:firstLine="0"/>
        <w:jc w:val="both"/>
        <w:rPr>
          <w:rFonts w:ascii="Times New Roman" w:hAnsi="Times New Roman" w:cs="Times New Roman"/>
        </w:rPr>
      </w:pPr>
      <w:r>
        <w:rPr>
          <w:rFonts w:ascii="Times New Roman" w:hAnsi="Times New Roman" w:cs="Times New Roman"/>
        </w:rPr>
        <w:t>An important characteristics of F test is that, since σ1</w:t>
      </w:r>
      <w:r>
        <w:rPr>
          <w:rFonts w:ascii="Times New Roman" w:hAnsi="Times New Roman" w:cs="Times New Roman"/>
          <w:vertAlign w:val="superscript"/>
        </w:rPr>
        <w:t xml:space="preserve">2 </w:t>
      </w:r>
      <w:r>
        <w:rPr>
          <w:rFonts w:ascii="Times New Roman" w:hAnsi="Times New Roman" w:cs="Times New Roman"/>
        </w:rPr>
        <w:t>can always selected to be larger sample variance, then hypothesis testing problems about the ratio σ1</w:t>
      </w:r>
      <w:r>
        <w:rPr>
          <w:rFonts w:ascii="Times New Roman" w:hAnsi="Times New Roman" w:cs="Times New Roman"/>
          <w:vertAlign w:val="superscript"/>
        </w:rPr>
        <w:t>2</w:t>
      </w:r>
      <w:r>
        <w:rPr>
          <w:rFonts w:ascii="Times New Roman" w:hAnsi="Times New Roman" w:cs="Times New Roman"/>
        </w:rPr>
        <w:t>/ σ2</w:t>
      </w:r>
      <w:r>
        <w:rPr>
          <w:rFonts w:ascii="Times New Roman" w:hAnsi="Times New Roman" w:cs="Times New Roman"/>
          <w:vertAlign w:val="superscript"/>
        </w:rPr>
        <w:t>2</w:t>
      </w:r>
      <w:r>
        <w:rPr>
          <w:rFonts w:ascii="Times New Roman" w:hAnsi="Times New Roman" w:cs="Times New Roman"/>
        </w:rPr>
        <w:t xml:space="preserve"> are always of two types: right tailed problem and two tailed problem in our case it is right tailed problem.</w:t>
      </w:r>
    </w:p>
    <w:p w14:paraId="61B8AF98" w14:textId="6ED025A9" w:rsidR="00D91DF3" w:rsidRDefault="00D91DF3" w:rsidP="000A7E3F">
      <w:pPr>
        <w:spacing w:line="240" w:lineRule="auto"/>
        <w:ind w:firstLine="0"/>
        <w:jc w:val="both"/>
      </w:pPr>
    </w:p>
    <w:p w14:paraId="3E77DFDD" w14:textId="77777777" w:rsidR="000A7E3F" w:rsidRDefault="00675378" w:rsidP="000A7E3F">
      <w:pPr>
        <w:spacing w:line="240" w:lineRule="auto"/>
        <w:ind w:firstLine="0"/>
        <w:jc w:val="both"/>
        <w:rPr>
          <w:lang w:val="en-IN"/>
        </w:rPr>
      </w:pPr>
      <w:r w:rsidRPr="00675378">
        <w:t>Therefore, we can say that</w:t>
      </w:r>
      <w:r>
        <w:t xml:space="preserve"> ratio of</w:t>
      </w:r>
      <w:r w:rsidRPr="00675378">
        <w:t xml:space="preserve"> variance of sales of low fat</w:t>
      </w:r>
      <w:r>
        <w:t xml:space="preserve"> and regular items is equal to 1. But this statement cannot be true as sale of </w:t>
      </w:r>
      <w:r w:rsidR="0097774A">
        <w:t>low-fat</w:t>
      </w:r>
      <w:r>
        <w:t xml:space="preserve"> items is greater than </w:t>
      </w:r>
      <w:r w:rsidR="0097774A">
        <w:t>regular items and this forms a type 2 error.</w:t>
      </w:r>
    </w:p>
    <w:p w14:paraId="0587956B" w14:textId="59CA3C4B" w:rsidR="00D91DF3" w:rsidRPr="000A7E3F" w:rsidRDefault="00D91DF3" w:rsidP="000A7E3F">
      <w:pPr>
        <w:spacing w:line="240" w:lineRule="auto"/>
        <w:ind w:firstLine="0"/>
        <w:jc w:val="both"/>
        <w:rPr>
          <w:lang w:val="en-IN"/>
        </w:rPr>
      </w:pPr>
      <w:r>
        <w:lastRenderedPageBreak/>
        <w:t xml:space="preserve">                                                               </w:t>
      </w:r>
      <w:r>
        <w:rPr>
          <w:b/>
          <w:bCs/>
        </w:rPr>
        <w:t>Lasso Regression</w:t>
      </w:r>
    </w:p>
    <w:p w14:paraId="65FC79D7" w14:textId="77777777" w:rsidR="00D91DF3" w:rsidRDefault="00D91DF3" w:rsidP="00D91DF3">
      <w:pPr>
        <w:spacing w:line="240" w:lineRule="auto"/>
        <w:ind w:firstLine="0"/>
        <w:rPr>
          <w:b/>
          <w:bCs/>
        </w:rPr>
      </w:pPr>
    </w:p>
    <w:p w14:paraId="53EC951A" w14:textId="69CC0215" w:rsidR="00D91DF3" w:rsidRDefault="00D91DF3" w:rsidP="0097774A">
      <w:pPr>
        <w:spacing w:line="240" w:lineRule="auto"/>
        <w:ind w:firstLine="0"/>
        <w:jc w:val="both"/>
      </w:pPr>
      <w:r>
        <w:t xml:space="preserve">Regularization is a technique to solve the problem of overfitting in the datasets. The three regularization methods are L1 regularization (LASSO Regression), L2 regularization (Ridge Regression) and Elastic-net </w:t>
      </w:r>
      <w:r w:rsidR="00CC7114">
        <w:t>Regularization</w:t>
      </w:r>
      <w:r>
        <w:t>. These techniques are used to reduce the error by fitting the function to avoid overfit problem and are better alternative</w:t>
      </w:r>
      <w:r w:rsidR="00CC7114">
        <w:t>s</w:t>
      </w:r>
      <w:r>
        <w:t xml:space="preserve"> to the traditional methods like cross-validation and stepwise regression.</w:t>
      </w:r>
    </w:p>
    <w:p w14:paraId="5278DA70" w14:textId="77777777" w:rsidR="0097774A" w:rsidRDefault="0097774A" w:rsidP="0097774A">
      <w:pPr>
        <w:spacing w:line="240" w:lineRule="auto"/>
        <w:ind w:firstLine="0"/>
        <w:jc w:val="both"/>
        <w:rPr>
          <w:kern w:val="0"/>
        </w:rPr>
      </w:pPr>
    </w:p>
    <w:p w14:paraId="3620F890" w14:textId="0E3E1003" w:rsidR="00D91DF3" w:rsidRDefault="00D91DF3" w:rsidP="0097774A">
      <w:pPr>
        <w:spacing w:line="240" w:lineRule="auto"/>
        <w:ind w:firstLine="0"/>
        <w:jc w:val="both"/>
      </w:pPr>
      <w:r>
        <w:t xml:space="preserve">In our group project we have chosen Lasso regularization to avoid the problem of overfitting. We have chosen </w:t>
      </w:r>
      <w:r w:rsidR="00CC7114">
        <w:t>l</w:t>
      </w:r>
      <w:r>
        <w:t xml:space="preserve">asso regularization over ridge as </w:t>
      </w:r>
      <w:r w:rsidR="00CC7114">
        <w:t>it</w:t>
      </w:r>
      <w:r>
        <w:t xml:space="preserve"> </w:t>
      </w:r>
      <w:r w:rsidR="00CC7114">
        <w:t>ca</w:t>
      </w:r>
      <w:r>
        <w:t>nnot shrink the values of coefficient to zero. Lasso not only shrinks the unimportant variables to zero but also selects variables automatically (Wang,1960).</w:t>
      </w:r>
    </w:p>
    <w:p w14:paraId="7919C3FB" w14:textId="77777777" w:rsidR="0097774A" w:rsidRDefault="0097774A" w:rsidP="0097774A">
      <w:pPr>
        <w:spacing w:line="240" w:lineRule="auto"/>
        <w:ind w:firstLine="0"/>
        <w:jc w:val="both"/>
      </w:pPr>
    </w:p>
    <w:p w14:paraId="6B35FD1E" w14:textId="25764D8C" w:rsidR="00D91DF3" w:rsidRDefault="00D91DF3" w:rsidP="00F83175">
      <w:pPr>
        <w:spacing w:line="240" w:lineRule="auto"/>
        <w:ind w:firstLine="0"/>
        <w:jc w:val="both"/>
      </w:pPr>
      <w:r>
        <w:t xml:space="preserve">LASSO is the acronym for Least Absolute Shrinkage and Selection Operator. </w:t>
      </w:r>
      <w:r w:rsidR="00ED7CDF">
        <w:t xml:space="preserve">It </w:t>
      </w:r>
      <w:r>
        <w:t>is the method where the dataset is reduced to only the important features or predictors</w:t>
      </w:r>
      <w:r w:rsidR="00ED7CDF">
        <w:t xml:space="preserve"> and</w:t>
      </w:r>
      <w:r>
        <w:t xml:space="preserve"> uses the shrinkage w</w:t>
      </w:r>
      <w:r w:rsidR="00ED7CDF">
        <w:t>h</w:t>
      </w:r>
      <w:r>
        <w:t>ere the L1 regularization adds penalty equal to the absolute value of the magnitude of coefficient. The strength of penalty is controlled by lambda.</w:t>
      </w:r>
    </w:p>
    <w:p w14:paraId="4953777E" w14:textId="30FB1ABF" w:rsidR="00D91DF3" w:rsidRDefault="007C09E1" w:rsidP="00EE7F70">
      <w:pPr>
        <w:pStyle w:val="Title"/>
      </w:pPr>
      <w:r>
        <w:rPr>
          <w:noProof/>
        </w:rPr>
        <w:drawing>
          <wp:inline distT="0" distB="0" distL="0" distR="0" wp14:anchorId="2C3DEEE6" wp14:editId="012E9F99">
            <wp:extent cx="5179838" cy="3288312"/>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5830" cy="3298464"/>
                    </a:xfrm>
                    <a:prstGeom prst="rect">
                      <a:avLst/>
                    </a:prstGeom>
                  </pic:spPr>
                </pic:pic>
              </a:graphicData>
            </a:graphic>
          </wp:inline>
        </w:drawing>
      </w:r>
    </w:p>
    <w:p w14:paraId="3A8BE246" w14:textId="30134698" w:rsidR="00D91DF3" w:rsidRDefault="00D91DF3" w:rsidP="00F83175">
      <w:pPr>
        <w:pStyle w:val="Title"/>
        <w:jc w:val="left"/>
      </w:pPr>
      <w:r>
        <w:rPr>
          <w:noProof/>
        </w:rPr>
        <w:lastRenderedPageBreak/>
        <w:drawing>
          <wp:inline distT="0" distB="0" distL="0" distR="0" wp14:anchorId="5B9A9254" wp14:editId="1FAFA32A">
            <wp:extent cx="5734050" cy="3479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479800"/>
                    </a:xfrm>
                    <a:prstGeom prst="rect">
                      <a:avLst/>
                    </a:prstGeom>
                    <a:noFill/>
                    <a:ln>
                      <a:noFill/>
                    </a:ln>
                  </pic:spPr>
                </pic:pic>
              </a:graphicData>
            </a:graphic>
          </wp:inline>
        </w:drawing>
      </w:r>
    </w:p>
    <w:p w14:paraId="23747192" w14:textId="77777777" w:rsidR="00D91DF3" w:rsidRDefault="00D91DF3" w:rsidP="00D91DF3"/>
    <w:p w14:paraId="4535B539" w14:textId="353C8D81" w:rsidR="00D91DF3" w:rsidRDefault="00D91DF3" w:rsidP="00F83175">
      <w:pPr>
        <w:spacing w:line="240" w:lineRule="auto"/>
        <w:ind w:firstLine="0"/>
        <w:jc w:val="both"/>
      </w:pPr>
      <w:r>
        <w:t>This graph helps us in interpreting the variables appearance and the influence they have on the response variable. From the Lasso Regularization graph, we can observe that the coefficients for grocery store (variable 23) has entered the model first but is negative. Almost all the variables have been shrunk to zero or approaching zero except grocery store</w:t>
      </w:r>
      <w:r w:rsidR="00ED7CDF">
        <w:t xml:space="preserve"> </w:t>
      </w:r>
      <w:r>
        <w:t>(variable 23),</w:t>
      </w:r>
      <w:r w:rsidR="00ED7CDF">
        <w:t xml:space="preserve"> </w:t>
      </w:r>
      <w:r>
        <w:t>outlet 18(variable 9),</w:t>
      </w:r>
      <w:r w:rsidR="00ED7CDF">
        <w:t xml:space="preserve"> </w:t>
      </w:r>
      <w:r>
        <w:t>outlet 27(variable 11) and visibility</w:t>
      </w:r>
      <w:r w:rsidR="00ED7CDF">
        <w:t xml:space="preserve"> </w:t>
      </w:r>
      <w:r>
        <w:t xml:space="preserve">(variable 4) indicating that the lasso will drop those variables from the model. We observe that there is a positive effect from outlet 27 (variable 11) on the </w:t>
      </w:r>
      <w:r w:rsidR="00ED7CDF">
        <w:t>s</w:t>
      </w:r>
      <w:r>
        <w:t>ales</w:t>
      </w:r>
      <w:r w:rsidR="00ED7CDF">
        <w:t xml:space="preserve"> indicating that customers choose to prefer that outlet more.</w:t>
      </w:r>
      <w:r>
        <w:t xml:space="preserve"> The rest important variables have a negative effect on the sales.</w:t>
      </w:r>
    </w:p>
    <w:p w14:paraId="3876149D" w14:textId="77777777" w:rsidR="00D91DF3" w:rsidRDefault="00D91DF3" w:rsidP="00D91DF3">
      <w:pPr>
        <w:spacing w:line="240" w:lineRule="auto"/>
      </w:pPr>
    </w:p>
    <w:p w14:paraId="5282C007" w14:textId="18D727D4" w:rsidR="00D91DF3" w:rsidRDefault="00D91DF3" w:rsidP="00D91DF3">
      <w:pPr>
        <w:spacing w:line="240" w:lineRule="auto"/>
        <w:ind w:firstLine="0"/>
      </w:pPr>
    </w:p>
    <w:p w14:paraId="7760CEA5" w14:textId="77777777" w:rsidR="00D91DF3" w:rsidRDefault="00D91DF3" w:rsidP="00D91DF3">
      <w:pPr>
        <w:spacing w:line="240" w:lineRule="auto"/>
        <w:ind w:firstLine="0"/>
      </w:pPr>
    </w:p>
    <w:p w14:paraId="47F642A5" w14:textId="4D6789CF" w:rsidR="00F83175" w:rsidRDefault="00D91DF3" w:rsidP="00F83175">
      <w:pPr>
        <w:spacing w:line="240" w:lineRule="auto"/>
        <w:ind w:firstLine="0"/>
        <w:jc w:val="center"/>
        <w:rPr>
          <w:b/>
          <w:bCs/>
        </w:rPr>
      </w:pPr>
      <w:r>
        <w:rPr>
          <w:b/>
          <w:bCs/>
        </w:rPr>
        <w:t>Clustering</w:t>
      </w:r>
    </w:p>
    <w:p w14:paraId="4DB0C772" w14:textId="11E050F6" w:rsidR="00D91DF3" w:rsidRDefault="00D91DF3" w:rsidP="00D91DF3">
      <w:pPr>
        <w:spacing w:line="240" w:lineRule="auto"/>
        <w:ind w:firstLine="0"/>
        <w:jc w:val="center"/>
        <w:rPr>
          <w:b/>
          <w:bCs/>
        </w:rPr>
      </w:pPr>
    </w:p>
    <w:p w14:paraId="16918B86" w14:textId="4D8CDAAD" w:rsidR="00D91DF3" w:rsidRDefault="00D91DF3" w:rsidP="000A7E3F">
      <w:pPr>
        <w:spacing w:line="240" w:lineRule="auto"/>
        <w:ind w:firstLine="0"/>
        <w:jc w:val="both"/>
      </w:pPr>
      <w:r>
        <w:t xml:space="preserve">Clustering involves dividing the data points into a specific number of groups such that the data points in one group are more similar to other. This is one of the unsupervised learning </w:t>
      </w:r>
      <w:r w:rsidR="006C4D8A">
        <w:t>algorithms</w:t>
      </w:r>
      <w:r>
        <w:t xml:space="preserve"> in machine learning useful to find unknown patterns in a dataset without pre-defined labels. The algorithm work</w:t>
      </w:r>
      <w:r w:rsidR="00CC7114">
        <w:t>s</w:t>
      </w:r>
      <w:r>
        <w:t xml:space="preserve"> in such a way that the clustering of data is done based on similarity that exhibits common traits. Here we are trying to discover and identify relationship based on distance measures.</w:t>
      </w:r>
      <w:r w:rsidR="00F83175">
        <w:t xml:space="preserve"> The types of clustering methods are</w:t>
      </w:r>
      <w:r>
        <w:t xml:space="preserve"> </w:t>
      </w:r>
    </w:p>
    <w:p w14:paraId="65BE31DD" w14:textId="77777777" w:rsidR="00F83175" w:rsidRDefault="00F83175" w:rsidP="000A7E3F">
      <w:pPr>
        <w:spacing w:line="240" w:lineRule="auto"/>
        <w:ind w:firstLine="0"/>
        <w:jc w:val="both"/>
      </w:pPr>
    </w:p>
    <w:p w14:paraId="53C6CBB1" w14:textId="1A951E75" w:rsidR="00D91DF3" w:rsidRDefault="00D91DF3" w:rsidP="000A7E3F">
      <w:pPr>
        <w:spacing w:line="240" w:lineRule="auto"/>
        <w:ind w:firstLine="0"/>
        <w:jc w:val="both"/>
      </w:pPr>
      <w:r>
        <w:t>1.Hierarchical Clustering – Find clusters using previously available clusters</w:t>
      </w:r>
    </w:p>
    <w:p w14:paraId="0C8114E1" w14:textId="62865A15" w:rsidR="00D91DF3" w:rsidRDefault="00D91DF3" w:rsidP="000A7E3F">
      <w:pPr>
        <w:spacing w:line="240" w:lineRule="auto"/>
        <w:ind w:firstLine="0"/>
        <w:jc w:val="both"/>
      </w:pPr>
      <w:r>
        <w:t>2.K means (Partitional clustering) – Helps in determining all clusters at once.</w:t>
      </w:r>
    </w:p>
    <w:p w14:paraId="4F0AAB78" w14:textId="54C17C0B" w:rsidR="00D91DF3" w:rsidRDefault="00D91DF3" w:rsidP="000A7E3F">
      <w:pPr>
        <w:spacing w:line="240" w:lineRule="auto"/>
        <w:ind w:firstLine="0"/>
        <w:jc w:val="both"/>
      </w:pPr>
      <w:r>
        <w:t xml:space="preserve">In our project, we have used k means clustering (preferred over hierarchical clustering as the data is big) as we are interested in grouping the entire data by minimizing the sum of squares with </w:t>
      </w:r>
      <w:r>
        <w:lastRenderedPageBreak/>
        <w:t xml:space="preserve">cluster centroid.  K means is simple to confirm the business assumptions on MRP and Sales and about what types of groups exist. </w:t>
      </w:r>
    </w:p>
    <w:p w14:paraId="6760E91E" w14:textId="77777777" w:rsidR="00D91DF3" w:rsidRDefault="00D91DF3" w:rsidP="00D91DF3">
      <w:pPr>
        <w:spacing w:line="240" w:lineRule="auto"/>
      </w:pPr>
    </w:p>
    <w:p w14:paraId="45C81085" w14:textId="272E9503" w:rsidR="00F83175" w:rsidRDefault="00F83175" w:rsidP="00D91DF3">
      <w:pPr>
        <w:spacing w:line="240" w:lineRule="auto"/>
        <w:ind w:firstLine="0"/>
      </w:pPr>
    </w:p>
    <w:p w14:paraId="1EAC6C05" w14:textId="77777777" w:rsidR="007C09E1" w:rsidRDefault="007C09E1" w:rsidP="00D91DF3">
      <w:pPr>
        <w:spacing w:line="240" w:lineRule="auto"/>
        <w:ind w:firstLine="0"/>
        <w:rPr>
          <w:noProof/>
        </w:rPr>
      </w:pPr>
    </w:p>
    <w:p w14:paraId="41174DA3" w14:textId="624F7E48" w:rsidR="00F83175" w:rsidRDefault="007C09E1" w:rsidP="00D91DF3">
      <w:pPr>
        <w:spacing w:line="240" w:lineRule="auto"/>
        <w:ind w:firstLine="0"/>
      </w:pPr>
      <w:r>
        <w:rPr>
          <w:noProof/>
        </w:rPr>
        <w:drawing>
          <wp:inline distT="0" distB="0" distL="0" distR="0" wp14:anchorId="2FAA7CBF" wp14:editId="1355EC1B">
            <wp:extent cx="5943600" cy="1739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5116"/>
                    <a:stretch/>
                  </pic:blipFill>
                  <pic:spPr bwMode="auto">
                    <a:xfrm>
                      <a:off x="0" y="0"/>
                      <a:ext cx="5943600" cy="1739900"/>
                    </a:xfrm>
                    <a:prstGeom prst="rect">
                      <a:avLst/>
                    </a:prstGeom>
                    <a:ln>
                      <a:noFill/>
                    </a:ln>
                    <a:extLst>
                      <a:ext uri="{53640926-AAD7-44D8-BBD7-CCE9431645EC}">
                        <a14:shadowObscured xmlns:a14="http://schemas.microsoft.com/office/drawing/2010/main"/>
                      </a:ext>
                    </a:extLst>
                  </pic:spPr>
                </pic:pic>
              </a:graphicData>
            </a:graphic>
          </wp:inline>
        </w:drawing>
      </w:r>
    </w:p>
    <w:p w14:paraId="4D557D9A" w14:textId="437E7AD3" w:rsidR="00D91DF3" w:rsidRDefault="00D91DF3" w:rsidP="00CC7114">
      <w:pPr>
        <w:spacing w:line="240" w:lineRule="auto"/>
        <w:ind w:left="1440"/>
      </w:pPr>
      <w:r>
        <w:rPr>
          <w:noProof/>
        </w:rPr>
        <w:drawing>
          <wp:inline distT="0" distB="0" distL="0" distR="0" wp14:anchorId="2FB95DEB" wp14:editId="54878A74">
            <wp:extent cx="2600325" cy="2065946"/>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 up of a map&#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6021" cy="2110196"/>
                    </a:xfrm>
                    <a:prstGeom prst="rect">
                      <a:avLst/>
                    </a:prstGeom>
                    <a:noFill/>
                    <a:ln>
                      <a:noFill/>
                    </a:ln>
                  </pic:spPr>
                </pic:pic>
              </a:graphicData>
            </a:graphic>
          </wp:inline>
        </w:drawing>
      </w:r>
    </w:p>
    <w:p w14:paraId="67711E38" w14:textId="77777777" w:rsidR="00F83175" w:rsidRDefault="00F83175" w:rsidP="00F83175">
      <w:pPr>
        <w:spacing w:line="240" w:lineRule="auto"/>
        <w:ind w:firstLine="0"/>
        <w:jc w:val="both"/>
      </w:pPr>
    </w:p>
    <w:p w14:paraId="6D1A04B6" w14:textId="4D62EED4" w:rsidR="00F83175" w:rsidRDefault="00F83175" w:rsidP="00F83175">
      <w:pPr>
        <w:spacing w:line="240" w:lineRule="auto"/>
        <w:ind w:firstLine="0"/>
        <w:jc w:val="both"/>
      </w:pPr>
      <w:r>
        <w:t>Need to identify and specify the number of clusters:</w:t>
      </w:r>
    </w:p>
    <w:p w14:paraId="1A33B993" w14:textId="79A13710" w:rsidR="00F83175" w:rsidRDefault="00F83175" w:rsidP="00F83175">
      <w:pPr>
        <w:spacing w:line="240" w:lineRule="auto"/>
        <w:ind w:firstLine="0"/>
        <w:jc w:val="both"/>
      </w:pPr>
      <w:r>
        <w:t>This is done using elbow approach with a scree plot. The iteration for default of 1 to 10 values are run where for each k value a sum of square distances from each point to centroid is calculated. When plotting in the scree plot, the required number of clusters is identified at point where we do not find significant differences in the curve which conveys that beyond that point clustering is not going to be productive.</w:t>
      </w:r>
    </w:p>
    <w:p w14:paraId="01EF49AF" w14:textId="77777777" w:rsidR="00F83175" w:rsidRDefault="00F83175" w:rsidP="00F83175">
      <w:pPr>
        <w:spacing w:line="240" w:lineRule="auto"/>
        <w:ind w:firstLine="0"/>
      </w:pPr>
    </w:p>
    <w:p w14:paraId="60795B5B" w14:textId="09BBF5D9" w:rsidR="00F83175" w:rsidRDefault="00D91DF3" w:rsidP="00F83175">
      <w:pPr>
        <w:spacing w:line="240" w:lineRule="auto"/>
        <w:ind w:firstLine="0"/>
      </w:pPr>
      <w:r>
        <w:t>Here, after 5, the curve gets almost saturated and hence we fix the cluster value to 5</w:t>
      </w:r>
      <w:r w:rsidR="00CC7114">
        <w:t xml:space="preserve"> which means model is suggesting </w:t>
      </w:r>
      <w:r w:rsidR="00F83175">
        <w:t>forming</w:t>
      </w:r>
      <w:r w:rsidR="00CC7114">
        <w:t xml:space="preserve"> 5 clusters for sales and MRP</w:t>
      </w:r>
      <w:r w:rsidR="00F83175">
        <w:t>.</w:t>
      </w:r>
    </w:p>
    <w:p w14:paraId="0AD34C58" w14:textId="77777777" w:rsidR="000A7E3F" w:rsidRDefault="000A7E3F" w:rsidP="00F83175">
      <w:pPr>
        <w:spacing w:line="240" w:lineRule="auto"/>
        <w:ind w:firstLine="0"/>
      </w:pPr>
    </w:p>
    <w:p w14:paraId="20517559" w14:textId="768200F4" w:rsidR="00F83175" w:rsidRDefault="007C09E1" w:rsidP="00F83175">
      <w:pPr>
        <w:spacing w:line="240" w:lineRule="auto"/>
        <w:ind w:firstLine="0"/>
      </w:pPr>
      <w:r>
        <w:rPr>
          <w:noProof/>
        </w:rPr>
        <w:drawing>
          <wp:inline distT="0" distB="0" distL="0" distR="0" wp14:anchorId="746B7EC8" wp14:editId="0920254D">
            <wp:extent cx="5943600" cy="487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7680"/>
                    </a:xfrm>
                    <a:prstGeom prst="rect">
                      <a:avLst/>
                    </a:prstGeom>
                  </pic:spPr>
                </pic:pic>
              </a:graphicData>
            </a:graphic>
          </wp:inline>
        </w:drawing>
      </w:r>
    </w:p>
    <w:p w14:paraId="5645C712" w14:textId="4DF2DD72" w:rsidR="00F83175" w:rsidRDefault="00F83175" w:rsidP="00F83175">
      <w:pPr>
        <w:spacing w:line="240" w:lineRule="auto"/>
        <w:ind w:firstLine="0"/>
      </w:pPr>
    </w:p>
    <w:p w14:paraId="79264B6E" w14:textId="77777777" w:rsidR="00F83175" w:rsidRDefault="00F83175" w:rsidP="00F83175">
      <w:pPr>
        <w:spacing w:line="240" w:lineRule="auto"/>
        <w:ind w:firstLine="0"/>
      </w:pPr>
    </w:p>
    <w:p w14:paraId="78937C1F" w14:textId="77777777" w:rsidR="00D91DF3" w:rsidRDefault="00D91DF3" w:rsidP="00D91DF3">
      <w:pPr>
        <w:spacing w:line="240" w:lineRule="auto"/>
      </w:pPr>
    </w:p>
    <w:p w14:paraId="4D0D9AC3" w14:textId="77777777" w:rsidR="00D91DF3" w:rsidRDefault="00D91DF3" w:rsidP="00D91DF3">
      <w:pPr>
        <w:spacing w:line="240" w:lineRule="auto"/>
      </w:pPr>
    </w:p>
    <w:p w14:paraId="66357385" w14:textId="4519B9A6" w:rsidR="00D91DF3" w:rsidRDefault="00D91DF3" w:rsidP="00CC7114">
      <w:pPr>
        <w:spacing w:line="240" w:lineRule="auto"/>
        <w:jc w:val="center"/>
      </w:pPr>
      <w:r>
        <w:rPr>
          <w:noProof/>
        </w:rPr>
        <w:lastRenderedPageBreak/>
        <w:drawing>
          <wp:inline distT="0" distB="0" distL="0" distR="0" wp14:anchorId="7554CD52" wp14:editId="1A57E198">
            <wp:extent cx="3238500" cy="2836779"/>
            <wp:effectExtent l="0" t="0" r="0" b="190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57877" cy="2853752"/>
                    </a:xfrm>
                    <a:prstGeom prst="rect">
                      <a:avLst/>
                    </a:prstGeom>
                    <a:noFill/>
                    <a:ln>
                      <a:noFill/>
                    </a:ln>
                  </pic:spPr>
                </pic:pic>
              </a:graphicData>
            </a:graphic>
          </wp:inline>
        </w:drawing>
      </w:r>
    </w:p>
    <w:p w14:paraId="2B9D9E11" w14:textId="1EBD7AAC" w:rsidR="00D91DF3" w:rsidRDefault="00D91DF3" w:rsidP="000A7E3F">
      <w:pPr>
        <w:spacing w:line="240" w:lineRule="auto"/>
        <w:ind w:firstLine="0"/>
        <w:jc w:val="both"/>
      </w:pPr>
      <w:r>
        <w:t>The graph depicts the black color with low sales cluster and the high ones with dark blue cluster. It also conveys that the low MRP items are contributing to lesser sales even with high number of concentrations. Thus, at Walmart we find the pattern that large items are purchased less</w:t>
      </w:r>
      <w:r w:rsidR="00CC7114">
        <w:t xml:space="preserve"> by customers</w:t>
      </w:r>
      <w:r>
        <w:t xml:space="preserve">. Yet due to their high MRP, the contribution to sales is increasing here. If the Walmart need to have more concentration of data points in high MRP items, they can come up with promotional or seasonal offers on these items to check if there are a greater number </w:t>
      </w:r>
      <w:r w:rsidR="006C4D8A">
        <w:t>of high</w:t>
      </w:r>
      <w:r>
        <w:t xml:space="preserve"> MRP items getting sold. This will give an idea of people’s behavioral pattern and they can group sales activity accordingly. The white stars in the graph give us an idea of cluster centroid for each of the 5 clusters.</w:t>
      </w:r>
    </w:p>
    <w:p w14:paraId="711E2D51" w14:textId="77777777" w:rsidR="00F83175" w:rsidRDefault="00F83175" w:rsidP="00D91DF3">
      <w:pPr>
        <w:spacing w:line="240" w:lineRule="auto"/>
        <w:ind w:firstLine="0"/>
      </w:pPr>
    </w:p>
    <w:p w14:paraId="222C94ED" w14:textId="77777777" w:rsidR="00ED7CDF" w:rsidRDefault="00ED7CDF" w:rsidP="00ED7CDF">
      <w:pPr>
        <w:spacing w:line="240" w:lineRule="auto"/>
        <w:ind w:firstLine="0"/>
      </w:pPr>
    </w:p>
    <w:p w14:paraId="3008DF6B" w14:textId="0BB892E1" w:rsidR="00D91DF3" w:rsidRPr="00F83175" w:rsidRDefault="00F83175" w:rsidP="00F83175">
      <w:pPr>
        <w:spacing w:line="240" w:lineRule="auto"/>
        <w:ind w:firstLine="0"/>
        <w:jc w:val="center"/>
        <w:rPr>
          <w:b/>
          <w:bCs/>
          <w:sz w:val="28"/>
          <w:szCs w:val="28"/>
        </w:rPr>
      </w:pPr>
      <w:r>
        <w:rPr>
          <w:b/>
          <w:bCs/>
          <w:sz w:val="28"/>
          <w:szCs w:val="28"/>
        </w:rPr>
        <w:t>Conclusion</w:t>
      </w:r>
    </w:p>
    <w:p w14:paraId="1E45AA2E" w14:textId="77777777" w:rsidR="00F83175" w:rsidRDefault="00F83175" w:rsidP="00ED7CDF">
      <w:pPr>
        <w:spacing w:line="240" w:lineRule="auto"/>
        <w:ind w:firstLine="0"/>
      </w:pPr>
    </w:p>
    <w:p w14:paraId="616B0E50" w14:textId="651C4CD2" w:rsidR="00ED7CDF" w:rsidRDefault="00ED7CDF" w:rsidP="000A7E3F">
      <w:pPr>
        <w:spacing w:line="240" w:lineRule="auto"/>
        <w:ind w:firstLine="0"/>
        <w:jc w:val="both"/>
      </w:pPr>
      <w:r>
        <w:t xml:space="preserve">In this project we have performed several steps of data analysis. Initially we have cleaned the data by changing the corrupted values and summarized the data through exploratory data analysis. Secondly, we have calculated the correlation between all the features to find which feature influences the dependent variable sales. Thirdly, we calculated variances for low and regular fat and checked it through hypothesis testing which resulted in the null hypothesis </w:t>
      </w:r>
      <w:r w:rsidR="00C2688A">
        <w:t>acceptance</w:t>
      </w:r>
      <w:r>
        <w:t xml:space="preserve"> and a false negative error. Due to the false negative error we have conducted lasso regularization in</w:t>
      </w:r>
      <w:r w:rsidR="00C2688A">
        <w:t xml:space="preserve"> </w:t>
      </w:r>
      <w:r>
        <w:t xml:space="preserve">order to find the predictors which impact the </w:t>
      </w:r>
      <w:r w:rsidR="00C2688A">
        <w:t xml:space="preserve">target variable, sales </w:t>
      </w:r>
      <w:r>
        <w:t>of Walmart</w:t>
      </w:r>
      <w:r w:rsidR="00C2688A">
        <w:t>. As the correlation matrix shows a moderate correlation between MRP and sales, we conduct clustering as the lasso regularization failed to identify the MRP impact on sales. Finally, from clustering we tried to analyses the pattern of purchasing behavior based on MRP of the items.</w:t>
      </w:r>
      <w:r w:rsidR="000A7E3F">
        <w:t xml:space="preserve"> </w:t>
      </w:r>
      <w:r w:rsidR="00C2688A">
        <w:t>This project has cleared the concepts of clustering, hypothesis testing, regularization, exploratory data analysis and how to do analysis on R platform.</w:t>
      </w:r>
    </w:p>
    <w:p w14:paraId="4DC3B373" w14:textId="77777777" w:rsidR="00ED7CDF" w:rsidRDefault="00ED7CDF" w:rsidP="00D91DF3">
      <w:pPr>
        <w:spacing w:line="240" w:lineRule="auto"/>
        <w:ind w:firstLine="0"/>
      </w:pPr>
    </w:p>
    <w:p w14:paraId="36BA49A0" w14:textId="77777777" w:rsidR="00620396" w:rsidRDefault="00620396" w:rsidP="000A7E3F">
      <w:pPr>
        <w:spacing w:line="240" w:lineRule="auto"/>
        <w:ind w:firstLine="0"/>
        <w:jc w:val="center"/>
        <w:rPr>
          <w:b/>
          <w:bCs/>
        </w:rPr>
      </w:pPr>
    </w:p>
    <w:p w14:paraId="666E8901" w14:textId="77777777" w:rsidR="00620396" w:rsidRDefault="00620396" w:rsidP="000A7E3F">
      <w:pPr>
        <w:spacing w:line="240" w:lineRule="auto"/>
        <w:ind w:firstLine="0"/>
        <w:jc w:val="center"/>
        <w:rPr>
          <w:b/>
          <w:bCs/>
        </w:rPr>
      </w:pPr>
    </w:p>
    <w:p w14:paraId="1DAA9752" w14:textId="77777777" w:rsidR="00620396" w:rsidRDefault="00620396" w:rsidP="000A7E3F">
      <w:pPr>
        <w:spacing w:line="240" w:lineRule="auto"/>
        <w:ind w:firstLine="0"/>
        <w:jc w:val="center"/>
        <w:rPr>
          <w:b/>
          <w:bCs/>
        </w:rPr>
      </w:pPr>
    </w:p>
    <w:p w14:paraId="1115987F" w14:textId="77777777" w:rsidR="00620396" w:rsidRDefault="00620396" w:rsidP="000A7E3F">
      <w:pPr>
        <w:spacing w:line="240" w:lineRule="auto"/>
        <w:ind w:firstLine="0"/>
        <w:jc w:val="center"/>
        <w:rPr>
          <w:b/>
          <w:bCs/>
        </w:rPr>
      </w:pPr>
    </w:p>
    <w:p w14:paraId="5F6FE1E3" w14:textId="347BEBE6" w:rsidR="00D91DF3" w:rsidRPr="000A7E3F" w:rsidRDefault="00D91DF3" w:rsidP="000A7E3F">
      <w:pPr>
        <w:spacing w:line="240" w:lineRule="auto"/>
        <w:ind w:firstLine="0"/>
        <w:jc w:val="center"/>
        <w:rPr>
          <w:b/>
          <w:bCs/>
        </w:rPr>
      </w:pPr>
      <w:r w:rsidRPr="000A7E3F">
        <w:rPr>
          <w:b/>
          <w:bCs/>
        </w:rPr>
        <w:lastRenderedPageBreak/>
        <w:t>References</w:t>
      </w:r>
    </w:p>
    <w:p w14:paraId="61EC9105" w14:textId="77777777" w:rsidR="0082280F" w:rsidRDefault="0082280F" w:rsidP="0082280F">
      <w:pPr>
        <w:spacing w:line="240" w:lineRule="auto"/>
        <w:ind w:firstLine="0"/>
      </w:pPr>
    </w:p>
    <w:p w14:paraId="185F1499" w14:textId="30C28B72" w:rsidR="0082280F" w:rsidRPr="000A7E3F" w:rsidRDefault="000A7E3F" w:rsidP="0082280F">
      <w:pPr>
        <w:spacing w:line="240" w:lineRule="auto"/>
        <w:ind w:firstLine="0"/>
        <w:rPr>
          <w:rFonts w:cstheme="minorHAnsi"/>
          <w:color w:val="000000"/>
          <w:shd w:val="clear" w:color="auto" w:fill="FFFFFF"/>
        </w:rPr>
      </w:pPr>
      <w:r w:rsidRPr="000A7E3F">
        <w:rPr>
          <w:rFonts w:cstheme="minorHAnsi"/>
          <w:color w:val="000000"/>
          <w:shd w:val="clear" w:color="auto" w:fill="FFFFFF"/>
        </w:rPr>
        <w:t xml:space="preserve">The Ultimate Guide to Data Cleaning. (2020). Retrieved 11 February 2020, from </w:t>
      </w:r>
      <w:hyperlink r:id="rId29" w:history="1">
        <w:r w:rsidRPr="000A7E3F">
          <w:rPr>
            <w:rStyle w:val="Hyperlink"/>
            <w:rFonts w:cstheme="minorHAnsi"/>
            <w:shd w:val="clear" w:color="auto" w:fill="FFFFFF"/>
          </w:rPr>
          <w:t>https://towardsdatascience.com/the-ultimate-guide-to-data-cleaning-3969843991d4</w:t>
        </w:r>
      </w:hyperlink>
    </w:p>
    <w:p w14:paraId="0F8225B0" w14:textId="77777777" w:rsidR="000A7E3F" w:rsidRDefault="000A7E3F" w:rsidP="0082280F">
      <w:pPr>
        <w:spacing w:line="240" w:lineRule="auto"/>
        <w:ind w:firstLine="0"/>
      </w:pPr>
    </w:p>
    <w:p w14:paraId="34FAD2D9" w14:textId="77777777" w:rsidR="00ED7CDF" w:rsidRDefault="00ED7CDF" w:rsidP="00ED7CDF">
      <w:pPr>
        <w:spacing w:line="240" w:lineRule="auto"/>
        <w:ind w:firstLine="0"/>
        <w:rPr>
          <w:color w:val="333333"/>
          <w:shd w:val="clear" w:color="auto" w:fill="FFFFFF"/>
        </w:rPr>
      </w:pPr>
      <w:r>
        <w:rPr>
          <w:color w:val="333333"/>
          <w:shd w:val="clear" w:color="auto" w:fill="FFFFFF"/>
        </w:rPr>
        <w:t xml:space="preserve">Wang, L. W. L. (1960, July 1). When should I use lasso vs ridge? Retrieved from </w:t>
      </w:r>
      <w:hyperlink r:id="rId30" w:history="1">
        <w:r>
          <w:rPr>
            <w:rStyle w:val="Hyperlink"/>
            <w:shd w:val="clear" w:color="auto" w:fill="FFFFFF"/>
          </w:rPr>
          <w:t>https://stats.stackexchange.com/questions/866/when-should-i-use-lasso-vs-ridge</w:t>
        </w:r>
      </w:hyperlink>
    </w:p>
    <w:p w14:paraId="12A5F95E" w14:textId="77777777" w:rsidR="0082280F" w:rsidRDefault="0082280F" w:rsidP="0082280F">
      <w:pPr>
        <w:spacing w:line="240" w:lineRule="auto"/>
        <w:ind w:firstLine="0"/>
      </w:pPr>
    </w:p>
    <w:p w14:paraId="291331E1" w14:textId="078B0928" w:rsidR="00ED7CDF" w:rsidRDefault="00ED7CDF" w:rsidP="00ED7CDF">
      <w:pPr>
        <w:spacing w:line="240" w:lineRule="auto"/>
        <w:ind w:firstLine="0"/>
      </w:pPr>
      <w:r>
        <w:t>“K Means Clustering in R.” </w:t>
      </w:r>
      <w:r>
        <w:rPr>
          <w:i/>
          <w:iCs/>
        </w:rPr>
        <w:t>R</w:t>
      </w:r>
      <w:r>
        <w:t xml:space="preserve">, 28 Dec. 2015, </w:t>
      </w:r>
      <w:hyperlink r:id="rId31" w:history="1">
        <w:r>
          <w:rPr>
            <w:rStyle w:val="Hyperlink"/>
          </w:rPr>
          <w:t>www.r-bloggers.com/k-means-clustering-in-r</w:t>
        </w:r>
      </w:hyperlink>
      <w:hyperlink r:id="rId32" w:history="1">
        <w:r>
          <w:rPr>
            <w:rStyle w:val="Hyperlink"/>
          </w:rPr>
          <w:t>/</w:t>
        </w:r>
      </w:hyperlink>
      <w:r>
        <w:t>.</w:t>
      </w:r>
    </w:p>
    <w:p w14:paraId="2ECD21A3" w14:textId="77777777" w:rsidR="00ED7CDF" w:rsidRDefault="00ED7CDF" w:rsidP="00ED7CDF">
      <w:pPr>
        <w:spacing w:line="240" w:lineRule="auto"/>
        <w:ind w:firstLine="0"/>
      </w:pPr>
    </w:p>
    <w:p w14:paraId="606D4B8B" w14:textId="6384613D" w:rsidR="00ED7CDF" w:rsidRDefault="00ED7CDF" w:rsidP="00ED7CDF">
      <w:pPr>
        <w:spacing w:line="240" w:lineRule="auto"/>
        <w:ind w:firstLine="0"/>
        <w:rPr>
          <w:rStyle w:val="Hyperlink"/>
        </w:rPr>
      </w:pPr>
      <w:r>
        <w:t>parry prabhu Follow. “K Mean-Clustering Algorithm.” </w:t>
      </w:r>
      <w:r>
        <w:rPr>
          <w:i/>
          <w:iCs/>
        </w:rPr>
        <w:t>LinkedIn SlideShare</w:t>
      </w:r>
      <w:r>
        <w:t xml:space="preserve">, 29 July 2015, </w:t>
      </w:r>
      <w:hyperlink r:id="rId33" w:history="1">
        <w:r>
          <w:rPr>
            <w:rStyle w:val="Hyperlink"/>
          </w:rPr>
          <w:t>www.slideshare.net/parryprabhu/k-meanclustering-algorithm</w:t>
        </w:r>
      </w:hyperlink>
    </w:p>
    <w:p w14:paraId="68935A78" w14:textId="78028A5A" w:rsidR="000A7E3F" w:rsidRDefault="000A7E3F" w:rsidP="00ED7CDF">
      <w:pPr>
        <w:spacing w:line="240" w:lineRule="auto"/>
        <w:ind w:firstLine="0"/>
        <w:rPr>
          <w:rStyle w:val="Hyperlink"/>
        </w:rPr>
      </w:pPr>
    </w:p>
    <w:p w14:paraId="56803153" w14:textId="5CD84B22" w:rsidR="0082280F" w:rsidRPr="000A7E3F" w:rsidRDefault="000A7E3F" w:rsidP="00ED7CDF">
      <w:pPr>
        <w:spacing w:line="240" w:lineRule="auto"/>
        <w:ind w:firstLine="0"/>
        <w:rPr>
          <w:rFonts w:cstheme="minorHAnsi"/>
          <w:color w:val="000000"/>
          <w:shd w:val="clear" w:color="auto" w:fill="FFFFFF"/>
        </w:rPr>
      </w:pPr>
      <w:r w:rsidRPr="000A7E3F">
        <w:rPr>
          <w:rFonts w:cstheme="minorHAnsi"/>
          <w:color w:val="000000"/>
          <w:shd w:val="clear" w:color="auto" w:fill="FFFFFF"/>
        </w:rPr>
        <w:t xml:space="preserve">F-Test: Compare Two Variances in R - Easy Guides - Wiki - STHDA. (2020). Retrieved 11 February 2020, from </w:t>
      </w:r>
      <w:hyperlink r:id="rId34" w:history="1">
        <w:r w:rsidRPr="000A7E3F">
          <w:rPr>
            <w:rStyle w:val="Hyperlink"/>
            <w:rFonts w:cstheme="minorHAnsi"/>
            <w:shd w:val="clear" w:color="auto" w:fill="FFFFFF"/>
          </w:rPr>
          <w:t>http://www.sthda.com/english/wiki/f-test-compare-two-variances-in-r</w:t>
        </w:r>
      </w:hyperlink>
    </w:p>
    <w:p w14:paraId="4BBAC3DF" w14:textId="77777777" w:rsidR="000A7E3F" w:rsidRPr="00C77DB9" w:rsidRDefault="000A7E3F" w:rsidP="00ED7CDF">
      <w:pPr>
        <w:spacing w:line="240" w:lineRule="auto"/>
        <w:ind w:firstLine="0"/>
      </w:pPr>
    </w:p>
    <w:sectPr w:rsidR="000A7E3F" w:rsidRPr="00C77DB9" w:rsidSect="00B64393">
      <w:headerReference w:type="default" r:id="rId35"/>
      <w:headerReference w:type="first" r:id="rId36"/>
      <w:footnotePr>
        <w:pos w:val="beneathText"/>
      </w:footnotePr>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46BCCF" w14:textId="77777777" w:rsidR="0089755A" w:rsidRDefault="0089755A">
      <w:pPr>
        <w:spacing w:line="240" w:lineRule="auto"/>
      </w:pPr>
      <w:r>
        <w:separator/>
      </w:r>
    </w:p>
    <w:p w14:paraId="76C60B44" w14:textId="77777777" w:rsidR="0089755A" w:rsidRDefault="0089755A"/>
  </w:endnote>
  <w:endnote w:type="continuationSeparator" w:id="0">
    <w:p w14:paraId="0F09583D" w14:textId="77777777" w:rsidR="0089755A" w:rsidRDefault="0089755A">
      <w:pPr>
        <w:spacing w:line="240" w:lineRule="auto"/>
      </w:pPr>
      <w:r>
        <w:continuationSeparator/>
      </w:r>
    </w:p>
    <w:p w14:paraId="748ACC90" w14:textId="77777777" w:rsidR="0089755A" w:rsidRDefault="008975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01D86E" w14:textId="77777777" w:rsidR="0089755A" w:rsidRDefault="0089755A">
      <w:pPr>
        <w:spacing w:line="240" w:lineRule="auto"/>
      </w:pPr>
      <w:r>
        <w:separator/>
      </w:r>
    </w:p>
    <w:p w14:paraId="15D8BB5F" w14:textId="77777777" w:rsidR="0089755A" w:rsidRDefault="0089755A"/>
  </w:footnote>
  <w:footnote w:type="continuationSeparator" w:id="0">
    <w:p w14:paraId="2247BABB" w14:textId="77777777" w:rsidR="0089755A" w:rsidRDefault="0089755A">
      <w:pPr>
        <w:spacing w:line="240" w:lineRule="auto"/>
      </w:pPr>
      <w:r>
        <w:continuationSeparator/>
      </w:r>
    </w:p>
    <w:p w14:paraId="34D356B9" w14:textId="77777777" w:rsidR="0089755A" w:rsidRDefault="008975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CB97E" w14:textId="4E9764F3" w:rsidR="00E81978" w:rsidRDefault="005D3A03" w:rsidP="0082280F">
    <w:pPr>
      <w:pStyle w:val="Header"/>
      <w:jc w:val="both"/>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8</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6E4B4" w14:textId="1A21D197" w:rsidR="00EF27E4" w:rsidRDefault="00EF27E4" w:rsidP="00EF27E4">
    <w:pPr>
      <w:pStyle w:val="Header"/>
      <w:jc w:val="center"/>
      <w:rPr>
        <w:rStyle w:val="Strong"/>
      </w:rPr>
    </w:pPr>
    <w:r>
      <w:rPr>
        <w:rStyle w:val="Strong"/>
      </w:rPr>
      <w:t>WALMART Dataset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A6F06CA"/>
    <w:multiLevelType w:val="hybridMultilevel"/>
    <w:tmpl w:val="91587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437B68"/>
    <w:multiLevelType w:val="hybridMultilevel"/>
    <w:tmpl w:val="40F2F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F21373"/>
    <w:multiLevelType w:val="hybridMultilevel"/>
    <w:tmpl w:val="9E2479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986C38"/>
    <w:multiLevelType w:val="hybridMultilevel"/>
    <w:tmpl w:val="FFFC322E"/>
    <w:lvl w:ilvl="0" w:tplc="9EA232E8">
      <w:start w:val="1"/>
      <w:numFmt w:val="bullet"/>
      <w:lvlText w:val="•"/>
      <w:lvlJc w:val="left"/>
      <w:pPr>
        <w:tabs>
          <w:tab w:val="num" w:pos="720"/>
        </w:tabs>
        <w:ind w:left="720" w:hanging="360"/>
      </w:pPr>
      <w:rPr>
        <w:rFonts w:ascii="Arial" w:hAnsi="Arial" w:hint="default"/>
      </w:rPr>
    </w:lvl>
    <w:lvl w:ilvl="1" w:tplc="4E465322" w:tentative="1">
      <w:start w:val="1"/>
      <w:numFmt w:val="bullet"/>
      <w:lvlText w:val="•"/>
      <w:lvlJc w:val="left"/>
      <w:pPr>
        <w:tabs>
          <w:tab w:val="num" w:pos="1440"/>
        </w:tabs>
        <w:ind w:left="1440" w:hanging="360"/>
      </w:pPr>
      <w:rPr>
        <w:rFonts w:ascii="Arial" w:hAnsi="Arial" w:hint="default"/>
      </w:rPr>
    </w:lvl>
    <w:lvl w:ilvl="2" w:tplc="95B01018" w:tentative="1">
      <w:start w:val="1"/>
      <w:numFmt w:val="bullet"/>
      <w:lvlText w:val="•"/>
      <w:lvlJc w:val="left"/>
      <w:pPr>
        <w:tabs>
          <w:tab w:val="num" w:pos="2160"/>
        </w:tabs>
        <w:ind w:left="2160" w:hanging="360"/>
      </w:pPr>
      <w:rPr>
        <w:rFonts w:ascii="Arial" w:hAnsi="Arial" w:hint="default"/>
      </w:rPr>
    </w:lvl>
    <w:lvl w:ilvl="3" w:tplc="AA8A0E12" w:tentative="1">
      <w:start w:val="1"/>
      <w:numFmt w:val="bullet"/>
      <w:lvlText w:val="•"/>
      <w:lvlJc w:val="left"/>
      <w:pPr>
        <w:tabs>
          <w:tab w:val="num" w:pos="2880"/>
        </w:tabs>
        <w:ind w:left="2880" w:hanging="360"/>
      </w:pPr>
      <w:rPr>
        <w:rFonts w:ascii="Arial" w:hAnsi="Arial" w:hint="default"/>
      </w:rPr>
    </w:lvl>
    <w:lvl w:ilvl="4" w:tplc="4DF6592A" w:tentative="1">
      <w:start w:val="1"/>
      <w:numFmt w:val="bullet"/>
      <w:lvlText w:val="•"/>
      <w:lvlJc w:val="left"/>
      <w:pPr>
        <w:tabs>
          <w:tab w:val="num" w:pos="3600"/>
        </w:tabs>
        <w:ind w:left="3600" w:hanging="360"/>
      </w:pPr>
      <w:rPr>
        <w:rFonts w:ascii="Arial" w:hAnsi="Arial" w:hint="default"/>
      </w:rPr>
    </w:lvl>
    <w:lvl w:ilvl="5" w:tplc="F1C0D786" w:tentative="1">
      <w:start w:val="1"/>
      <w:numFmt w:val="bullet"/>
      <w:lvlText w:val="•"/>
      <w:lvlJc w:val="left"/>
      <w:pPr>
        <w:tabs>
          <w:tab w:val="num" w:pos="4320"/>
        </w:tabs>
        <w:ind w:left="4320" w:hanging="360"/>
      </w:pPr>
      <w:rPr>
        <w:rFonts w:ascii="Arial" w:hAnsi="Arial" w:hint="default"/>
      </w:rPr>
    </w:lvl>
    <w:lvl w:ilvl="6" w:tplc="EC4A8A90" w:tentative="1">
      <w:start w:val="1"/>
      <w:numFmt w:val="bullet"/>
      <w:lvlText w:val="•"/>
      <w:lvlJc w:val="left"/>
      <w:pPr>
        <w:tabs>
          <w:tab w:val="num" w:pos="5040"/>
        </w:tabs>
        <w:ind w:left="5040" w:hanging="360"/>
      </w:pPr>
      <w:rPr>
        <w:rFonts w:ascii="Arial" w:hAnsi="Arial" w:hint="default"/>
      </w:rPr>
    </w:lvl>
    <w:lvl w:ilvl="7" w:tplc="4B4C084E" w:tentative="1">
      <w:start w:val="1"/>
      <w:numFmt w:val="bullet"/>
      <w:lvlText w:val="•"/>
      <w:lvlJc w:val="left"/>
      <w:pPr>
        <w:tabs>
          <w:tab w:val="num" w:pos="5760"/>
        </w:tabs>
        <w:ind w:left="5760" w:hanging="360"/>
      </w:pPr>
      <w:rPr>
        <w:rFonts w:ascii="Arial" w:hAnsi="Arial" w:hint="default"/>
      </w:rPr>
    </w:lvl>
    <w:lvl w:ilvl="8" w:tplc="E7AE79D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BB82510"/>
    <w:multiLevelType w:val="hybridMultilevel"/>
    <w:tmpl w:val="7688C7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2E60892"/>
    <w:multiLevelType w:val="hybridMultilevel"/>
    <w:tmpl w:val="C3029D1C"/>
    <w:lvl w:ilvl="0" w:tplc="A87631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7D7C72"/>
    <w:multiLevelType w:val="hybridMultilevel"/>
    <w:tmpl w:val="899825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DF7A5B"/>
    <w:multiLevelType w:val="hybridMultilevel"/>
    <w:tmpl w:val="6E02AE42"/>
    <w:lvl w:ilvl="0" w:tplc="01707802">
      <w:start w:val="1"/>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EAF1C9E"/>
    <w:multiLevelType w:val="hybridMultilevel"/>
    <w:tmpl w:val="24D2E552"/>
    <w:lvl w:ilvl="0" w:tplc="32C4F07C">
      <w:start w:val="1"/>
      <w:numFmt w:val="bullet"/>
      <w:lvlText w:val="•"/>
      <w:lvlJc w:val="left"/>
      <w:pPr>
        <w:tabs>
          <w:tab w:val="num" w:pos="720"/>
        </w:tabs>
        <w:ind w:left="720" w:hanging="360"/>
      </w:pPr>
      <w:rPr>
        <w:rFonts w:ascii="Times New Roman" w:hAnsi="Times New Roman" w:hint="default"/>
      </w:rPr>
    </w:lvl>
    <w:lvl w:ilvl="1" w:tplc="72DE46E2" w:tentative="1">
      <w:start w:val="1"/>
      <w:numFmt w:val="bullet"/>
      <w:lvlText w:val="•"/>
      <w:lvlJc w:val="left"/>
      <w:pPr>
        <w:tabs>
          <w:tab w:val="num" w:pos="1440"/>
        </w:tabs>
        <w:ind w:left="1440" w:hanging="360"/>
      </w:pPr>
      <w:rPr>
        <w:rFonts w:ascii="Times New Roman" w:hAnsi="Times New Roman" w:hint="default"/>
      </w:rPr>
    </w:lvl>
    <w:lvl w:ilvl="2" w:tplc="9F40C884" w:tentative="1">
      <w:start w:val="1"/>
      <w:numFmt w:val="bullet"/>
      <w:lvlText w:val="•"/>
      <w:lvlJc w:val="left"/>
      <w:pPr>
        <w:tabs>
          <w:tab w:val="num" w:pos="2160"/>
        </w:tabs>
        <w:ind w:left="2160" w:hanging="360"/>
      </w:pPr>
      <w:rPr>
        <w:rFonts w:ascii="Times New Roman" w:hAnsi="Times New Roman" w:hint="default"/>
      </w:rPr>
    </w:lvl>
    <w:lvl w:ilvl="3" w:tplc="2A4CEBA2" w:tentative="1">
      <w:start w:val="1"/>
      <w:numFmt w:val="bullet"/>
      <w:lvlText w:val="•"/>
      <w:lvlJc w:val="left"/>
      <w:pPr>
        <w:tabs>
          <w:tab w:val="num" w:pos="2880"/>
        </w:tabs>
        <w:ind w:left="2880" w:hanging="360"/>
      </w:pPr>
      <w:rPr>
        <w:rFonts w:ascii="Times New Roman" w:hAnsi="Times New Roman" w:hint="default"/>
      </w:rPr>
    </w:lvl>
    <w:lvl w:ilvl="4" w:tplc="5EE600D2" w:tentative="1">
      <w:start w:val="1"/>
      <w:numFmt w:val="bullet"/>
      <w:lvlText w:val="•"/>
      <w:lvlJc w:val="left"/>
      <w:pPr>
        <w:tabs>
          <w:tab w:val="num" w:pos="3600"/>
        </w:tabs>
        <w:ind w:left="3600" w:hanging="360"/>
      </w:pPr>
      <w:rPr>
        <w:rFonts w:ascii="Times New Roman" w:hAnsi="Times New Roman" w:hint="default"/>
      </w:rPr>
    </w:lvl>
    <w:lvl w:ilvl="5" w:tplc="C68C729E" w:tentative="1">
      <w:start w:val="1"/>
      <w:numFmt w:val="bullet"/>
      <w:lvlText w:val="•"/>
      <w:lvlJc w:val="left"/>
      <w:pPr>
        <w:tabs>
          <w:tab w:val="num" w:pos="4320"/>
        </w:tabs>
        <w:ind w:left="4320" w:hanging="360"/>
      </w:pPr>
      <w:rPr>
        <w:rFonts w:ascii="Times New Roman" w:hAnsi="Times New Roman" w:hint="default"/>
      </w:rPr>
    </w:lvl>
    <w:lvl w:ilvl="6" w:tplc="79DEDFFC" w:tentative="1">
      <w:start w:val="1"/>
      <w:numFmt w:val="bullet"/>
      <w:lvlText w:val="•"/>
      <w:lvlJc w:val="left"/>
      <w:pPr>
        <w:tabs>
          <w:tab w:val="num" w:pos="5040"/>
        </w:tabs>
        <w:ind w:left="5040" w:hanging="360"/>
      </w:pPr>
      <w:rPr>
        <w:rFonts w:ascii="Times New Roman" w:hAnsi="Times New Roman" w:hint="default"/>
      </w:rPr>
    </w:lvl>
    <w:lvl w:ilvl="7" w:tplc="727440B0" w:tentative="1">
      <w:start w:val="1"/>
      <w:numFmt w:val="bullet"/>
      <w:lvlText w:val="•"/>
      <w:lvlJc w:val="left"/>
      <w:pPr>
        <w:tabs>
          <w:tab w:val="num" w:pos="5760"/>
        </w:tabs>
        <w:ind w:left="5760" w:hanging="360"/>
      </w:pPr>
      <w:rPr>
        <w:rFonts w:ascii="Times New Roman" w:hAnsi="Times New Roman" w:hint="default"/>
      </w:rPr>
    </w:lvl>
    <w:lvl w:ilvl="8" w:tplc="269CAB54"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DDE29DD"/>
    <w:multiLevelType w:val="hybridMultilevel"/>
    <w:tmpl w:val="8424C354"/>
    <w:lvl w:ilvl="0" w:tplc="19568080">
      <w:start w:val="1"/>
      <w:numFmt w:val="bullet"/>
      <w:lvlText w:val="•"/>
      <w:lvlJc w:val="left"/>
      <w:pPr>
        <w:tabs>
          <w:tab w:val="num" w:pos="720"/>
        </w:tabs>
        <w:ind w:left="720" w:hanging="360"/>
      </w:pPr>
      <w:rPr>
        <w:rFonts w:ascii="Times New Roman" w:hAnsi="Times New Roman" w:hint="default"/>
      </w:rPr>
    </w:lvl>
    <w:lvl w:ilvl="1" w:tplc="1BA033A6" w:tentative="1">
      <w:start w:val="1"/>
      <w:numFmt w:val="bullet"/>
      <w:lvlText w:val="•"/>
      <w:lvlJc w:val="left"/>
      <w:pPr>
        <w:tabs>
          <w:tab w:val="num" w:pos="1440"/>
        </w:tabs>
        <w:ind w:left="1440" w:hanging="360"/>
      </w:pPr>
      <w:rPr>
        <w:rFonts w:ascii="Times New Roman" w:hAnsi="Times New Roman" w:hint="default"/>
      </w:rPr>
    </w:lvl>
    <w:lvl w:ilvl="2" w:tplc="B0788B98" w:tentative="1">
      <w:start w:val="1"/>
      <w:numFmt w:val="bullet"/>
      <w:lvlText w:val="•"/>
      <w:lvlJc w:val="left"/>
      <w:pPr>
        <w:tabs>
          <w:tab w:val="num" w:pos="2160"/>
        </w:tabs>
        <w:ind w:left="2160" w:hanging="360"/>
      </w:pPr>
      <w:rPr>
        <w:rFonts w:ascii="Times New Roman" w:hAnsi="Times New Roman" w:hint="default"/>
      </w:rPr>
    </w:lvl>
    <w:lvl w:ilvl="3" w:tplc="A6AA5784" w:tentative="1">
      <w:start w:val="1"/>
      <w:numFmt w:val="bullet"/>
      <w:lvlText w:val="•"/>
      <w:lvlJc w:val="left"/>
      <w:pPr>
        <w:tabs>
          <w:tab w:val="num" w:pos="2880"/>
        </w:tabs>
        <w:ind w:left="2880" w:hanging="360"/>
      </w:pPr>
      <w:rPr>
        <w:rFonts w:ascii="Times New Roman" w:hAnsi="Times New Roman" w:hint="default"/>
      </w:rPr>
    </w:lvl>
    <w:lvl w:ilvl="4" w:tplc="F536A65C" w:tentative="1">
      <w:start w:val="1"/>
      <w:numFmt w:val="bullet"/>
      <w:lvlText w:val="•"/>
      <w:lvlJc w:val="left"/>
      <w:pPr>
        <w:tabs>
          <w:tab w:val="num" w:pos="3600"/>
        </w:tabs>
        <w:ind w:left="3600" w:hanging="360"/>
      </w:pPr>
      <w:rPr>
        <w:rFonts w:ascii="Times New Roman" w:hAnsi="Times New Roman" w:hint="default"/>
      </w:rPr>
    </w:lvl>
    <w:lvl w:ilvl="5" w:tplc="9E1C3E3E" w:tentative="1">
      <w:start w:val="1"/>
      <w:numFmt w:val="bullet"/>
      <w:lvlText w:val="•"/>
      <w:lvlJc w:val="left"/>
      <w:pPr>
        <w:tabs>
          <w:tab w:val="num" w:pos="4320"/>
        </w:tabs>
        <w:ind w:left="4320" w:hanging="360"/>
      </w:pPr>
      <w:rPr>
        <w:rFonts w:ascii="Times New Roman" w:hAnsi="Times New Roman" w:hint="default"/>
      </w:rPr>
    </w:lvl>
    <w:lvl w:ilvl="6" w:tplc="2954D760" w:tentative="1">
      <w:start w:val="1"/>
      <w:numFmt w:val="bullet"/>
      <w:lvlText w:val="•"/>
      <w:lvlJc w:val="left"/>
      <w:pPr>
        <w:tabs>
          <w:tab w:val="num" w:pos="5040"/>
        </w:tabs>
        <w:ind w:left="5040" w:hanging="360"/>
      </w:pPr>
      <w:rPr>
        <w:rFonts w:ascii="Times New Roman" w:hAnsi="Times New Roman" w:hint="default"/>
      </w:rPr>
    </w:lvl>
    <w:lvl w:ilvl="7" w:tplc="31F60090" w:tentative="1">
      <w:start w:val="1"/>
      <w:numFmt w:val="bullet"/>
      <w:lvlText w:val="•"/>
      <w:lvlJc w:val="left"/>
      <w:pPr>
        <w:tabs>
          <w:tab w:val="num" w:pos="5760"/>
        </w:tabs>
        <w:ind w:left="5760" w:hanging="360"/>
      </w:pPr>
      <w:rPr>
        <w:rFonts w:ascii="Times New Roman" w:hAnsi="Times New Roman" w:hint="default"/>
      </w:rPr>
    </w:lvl>
    <w:lvl w:ilvl="8" w:tplc="166A3E12"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2CE08A0"/>
    <w:multiLevelType w:val="hybridMultilevel"/>
    <w:tmpl w:val="BF883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1075D1"/>
    <w:multiLevelType w:val="hybridMultilevel"/>
    <w:tmpl w:val="4C26ACB4"/>
    <w:lvl w:ilvl="0" w:tplc="05C23AEE">
      <w:start w:val="1"/>
      <w:numFmt w:val="bullet"/>
      <w:lvlText w:val="•"/>
      <w:lvlJc w:val="left"/>
      <w:pPr>
        <w:tabs>
          <w:tab w:val="num" w:pos="720"/>
        </w:tabs>
        <w:ind w:left="720" w:hanging="360"/>
      </w:pPr>
      <w:rPr>
        <w:rFonts w:ascii="Arial" w:hAnsi="Arial" w:hint="default"/>
      </w:rPr>
    </w:lvl>
    <w:lvl w:ilvl="1" w:tplc="0C78B484" w:tentative="1">
      <w:start w:val="1"/>
      <w:numFmt w:val="bullet"/>
      <w:lvlText w:val="•"/>
      <w:lvlJc w:val="left"/>
      <w:pPr>
        <w:tabs>
          <w:tab w:val="num" w:pos="1440"/>
        </w:tabs>
        <w:ind w:left="1440" w:hanging="360"/>
      </w:pPr>
      <w:rPr>
        <w:rFonts w:ascii="Arial" w:hAnsi="Arial" w:hint="default"/>
      </w:rPr>
    </w:lvl>
    <w:lvl w:ilvl="2" w:tplc="9FBA1C2A" w:tentative="1">
      <w:start w:val="1"/>
      <w:numFmt w:val="bullet"/>
      <w:lvlText w:val="•"/>
      <w:lvlJc w:val="left"/>
      <w:pPr>
        <w:tabs>
          <w:tab w:val="num" w:pos="2160"/>
        </w:tabs>
        <w:ind w:left="2160" w:hanging="360"/>
      </w:pPr>
      <w:rPr>
        <w:rFonts w:ascii="Arial" w:hAnsi="Arial" w:hint="default"/>
      </w:rPr>
    </w:lvl>
    <w:lvl w:ilvl="3" w:tplc="C7406782" w:tentative="1">
      <w:start w:val="1"/>
      <w:numFmt w:val="bullet"/>
      <w:lvlText w:val="•"/>
      <w:lvlJc w:val="left"/>
      <w:pPr>
        <w:tabs>
          <w:tab w:val="num" w:pos="2880"/>
        </w:tabs>
        <w:ind w:left="2880" w:hanging="360"/>
      </w:pPr>
      <w:rPr>
        <w:rFonts w:ascii="Arial" w:hAnsi="Arial" w:hint="default"/>
      </w:rPr>
    </w:lvl>
    <w:lvl w:ilvl="4" w:tplc="601EDC36" w:tentative="1">
      <w:start w:val="1"/>
      <w:numFmt w:val="bullet"/>
      <w:lvlText w:val="•"/>
      <w:lvlJc w:val="left"/>
      <w:pPr>
        <w:tabs>
          <w:tab w:val="num" w:pos="3600"/>
        </w:tabs>
        <w:ind w:left="3600" w:hanging="360"/>
      </w:pPr>
      <w:rPr>
        <w:rFonts w:ascii="Arial" w:hAnsi="Arial" w:hint="default"/>
      </w:rPr>
    </w:lvl>
    <w:lvl w:ilvl="5" w:tplc="9D683874" w:tentative="1">
      <w:start w:val="1"/>
      <w:numFmt w:val="bullet"/>
      <w:lvlText w:val="•"/>
      <w:lvlJc w:val="left"/>
      <w:pPr>
        <w:tabs>
          <w:tab w:val="num" w:pos="4320"/>
        </w:tabs>
        <w:ind w:left="4320" w:hanging="360"/>
      </w:pPr>
      <w:rPr>
        <w:rFonts w:ascii="Arial" w:hAnsi="Arial" w:hint="default"/>
      </w:rPr>
    </w:lvl>
    <w:lvl w:ilvl="6" w:tplc="4A3A04E0" w:tentative="1">
      <w:start w:val="1"/>
      <w:numFmt w:val="bullet"/>
      <w:lvlText w:val="•"/>
      <w:lvlJc w:val="left"/>
      <w:pPr>
        <w:tabs>
          <w:tab w:val="num" w:pos="5040"/>
        </w:tabs>
        <w:ind w:left="5040" w:hanging="360"/>
      </w:pPr>
      <w:rPr>
        <w:rFonts w:ascii="Arial" w:hAnsi="Arial" w:hint="default"/>
      </w:rPr>
    </w:lvl>
    <w:lvl w:ilvl="7" w:tplc="7F0A1518" w:tentative="1">
      <w:start w:val="1"/>
      <w:numFmt w:val="bullet"/>
      <w:lvlText w:val="•"/>
      <w:lvlJc w:val="left"/>
      <w:pPr>
        <w:tabs>
          <w:tab w:val="num" w:pos="5760"/>
        </w:tabs>
        <w:ind w:left="5760" w:hanging="360"/>
      </w:pPr>
      <w:rPr>
        <w:rFonts w:ascii="Arial" w:hAnsi="Arial" w:hint="default"/>
      </w:rPr>
    </w:lvl>
    <w:lvl w:ilvl="8" w:tplc="80E41CA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92A2359"/>
    <w:multiLevelType w:val="hybridMultilevel"/>
    <w:tmpl w:val="C91CF53A"/>
    <w:lvl w:ilvl="0" w:tplc="3FB8FC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155143E"/>
    <w:multiLevelType w:val="hybridMultilevel"/>
    <w:tmpl w:val="47D2CDDA"/>
    <w:lvl w:ilvl="0" w:tplc="ADE017F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7"/>
  </w:num>
  <w:num w:numId="13">
    <w:abstractNumId w:val="24"/>
  </w:num>
  <w:num w:numId="14">
    <w:abstractNumId w:val="23"/>
  </w:num>
  <w:num w:numId="15">
    <w:abstractNumId w:val="25"/>
  </w:num>
  <w:num w:numId="16">
    <w:abstractNumId w:val="26"/>
  </w:num>
  <w:num w:numId="17">
    <w:abstractNumId w:val="15"/>
  </w:num>
  <w:num w:numId="18">
    <w:abstractNumId w:val="10"/>
  </w:num>
  <w:num w:numId="19">
    <w:abstractNumId w:val="17"/>
  </w:num>
  <w:num w:numId="20">
    <w:abstractNumId w:val="16"/>
  </w:num>
  <w:num w:numId="21">
    <w:abstractNumId w:val="22"/>
  </w:num>
  <w:num w:numId="22">
    <w:abstractNumId w:val="20"/>
  </w:num>
  <w:num w:numId="23">
    <w:abstractNumId w:val="11"/>
  </w:num>
  <w:num w:numId="24">
    <w:abstractNumId w:val="12"/>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num>
  <w:num w:numId="27">
    <w:abstractNumId w:val="18"/>
  </w:num>
  <w:num w:numId="28">
    <w:abstractNumId w:val="21"/>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attachedTemplate r:id="rId1"/>
  <w:defaultTabStop w:val="720"/>
  <w:characterSpacingControl w:val="doNotCompress"/>
  <w:hdrShapeDefaults>
    <o:shapedefaults v:ext="edit" spidmax="409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BBB"/>
    <w:rsid w:val="000131D7"/>
    <w:rsid w:val="00021BF6"/>
    <w:rsid w:val="00036600"/>
    <w:rsid w:val="00062DA1"/>
    <w:rsid w:val="00063C49"/>
    <w:rsid w:val="00064A27"/>
    <w:rsid w:val="00072315"/>
    <w:rsid w:val="000738CA"/>
    <w:rsid w:val="000766DF"/>
    <w:rsid w:val="00080619"/>
    <w:rsid w:val="000869E4"/>
    <w:rsid w:val="00097819"/>
    <w:rsid w:val="0009792B"/>
    <w:rsid w:val="000A0E00"/>
    <w:rsid w:val="000A2574"/>
    <w:rsid w:val="000A6D8C"/>
    <w:rsid w:val="000A7E3F"/>
    <w:rsid w:val="000B4F8C"/>
    <w:rsid w:val="000C0852"/>
    <w:rsid w:val="000D3F41"/>
    <w:rsid w:val="000D5ECF"/>
    <w:rsid w:val="000D685E"/>
    <w:rsid w:val="000E4565"/>
    <w:rsid w:val="000E5F03"/>
    <w:rsid w:val="000F3BDD"/>
    <w:rsid w:val="000F4BD3"/>
    <w:rsid w:val="0010267E"/>
    <w:rsid w:val="00111FCD"/>
    <w:rsid w:val="00124B03"/>
    <w:rsid w:val="00126094"/>
    <w:rsid w:val="001277D0"/>
    <w:rsid w:val="001367CD"/>
    <w:rsid w:val="00160CC4"/>
    <w:rsid w:val="00161D2E"/>
    <w:rsid w:val="001A371F"/>
    <w:rsid w:val="001B0B53"/>
    <w:rsid w:val="001B4E33"/>
    <w:rsid w:val="001C37A5"/>
    <w:rsid w:val="001E4C63"/>
    <w:rsid w:val="001E71C1"/>
    <w:rsid w:val="001F3EBF"/>
    <w:rsid w:val="001F5BEF"/>
    <w:rsid w:val="001F5FD1"/>
    <w:rsid w:val="00201655"/>
    <w:rsid w:val="00203C92"/>
    <w:rsid w:val="00207819"/>
    <w:rsid w:val="00217DA6"/>
    <w:rsid w:val="00230121"/>
    <w:rsid w:val="002342A4"/>
    <w:rsid w:val="00245DA8"/>
    <w:rsid w:val="00270E0B"/>
    <w:rsid w:val="00274481"/>
    <w:rsid w:val="00287A33"/>
    <w:rsid w:val="002967BD"/>
    <w:rsid w:val="002A7321"/>
    <w:rsid w:val="002D0F4C"/>
    <w:rsid w:val="002D487A"/>
    <w:rsid w:val="00301054"/>
    <w:rsid w:val="0030187F"/>
    <w:rsid w:val="00305C76"/>
    <w:rsid w:val="003204A3"/>
    <w:rsid w:val="00350634"/>
    <w:rsid w:val="00355431"/>
    <w:rsid w:val="00355DCA"/>
    <w:rsid w:val="00371569"/>
    <w:rsid w:val="003729DB"/>
    <w:rsid w:val="0038651C"/>
    <w:rsid w:val="003877FF"/>
    <w:rsid w:val="0039563C"/>
    <w:rsid w:val="003A7143"/>
    <w:rsid w:val="003B447E"/>
    <w:rsid w:val="003C1EF1"/>
    <w:rsid w:val="003E6A21"/>
    <w:rsid w:val="00402860"/>
    <w:rsid w:val="00404902"/>
    <w:rsid w:val="00414C1E"/>
    <w:rsid w:val="00420DDA"/>
    <w:rsid w:val="00432496"/>
    <w:rsid w:val="00436596"/>
    <w:rsid w:val="00441CF5"/>
    <w:rsid w:val="004468F4"/>
    <w:rsid w:val="004570ED"/>
    <w:rsid w:val="00460BD8"/>
    <w:rsid w:val="0046217F"/>
    <w:rsid w:val="004659E5"/>
    <w:rsid w:val="00473FC4"/>
    <w:rsid w:val="00476D53"/>
    <w:rsid w:val="004871DD"/>
    <w:rsid w:val="00491D27"/>
    <w:rsid w:val="004B0733"/>
    <w:rsid w:val="004B5D3B"/>
    <w:rsid w:val="004D6BBB"/>
    <w:rsid w:val="004E45D6"/>
    <w:rsid w:val="004F332B"/>
    <w:rsid w:val="005302FA"/>
    <w:rsid w:val="005327DA"/>
    <w:rsid w:val="00536EEF"/>
    <w:rsid w:val="005519E9"/>
    <w:rsid w:val="00551A02"/>
    <w:rsid w:val="005534FA"/>
    <w:rsid w:val="00561563"/>
    <w:rsid w:val="005778ED"/>
    <w:rsid w:val="005A53EB"/>
    <w:rsid w:val="005A70BB"/>
    <w:rsid w:val="005B0735"/>
    <w:rsid w:val="005B27C9"/>
    <w:rsid w:val="005B3251"/>
    <w:rsid w:val="005C7BB6"/>
    <w:rsid w:val="005D3A03"/>
    <w:rsid w:val="005F0290"/>
    <w:rsid w:val="005F5554"/>
    <w:rsid w:val="006048E0"/>
    <w:rsid w:val="00604FCE"/>
    <w:rsid w:val="006056CD"/>
    <w:rsid w:val="00613B93"/>
    <w:rsid w:val="0061629D"/>
    <w:rsid w:val="00620396"/>
    <w:rsid w:val="00644CFA"/>
    <w:rsid w:val="006507DB"/>
    <w:rsid w:val="0067495B"/>
    <w:rsid w:val="00675378"/>
    <w:rsid w:val="0069337D"/>
    <w:rsid w:val="006A01B4"/>
    <w:rsid w:val="006B7AE5"/>
    <w:rsid w:val="006C4D8A"/>
    <w:rsid w:val="006C7539"/>
    <w:rsid w:val="006C7562"/>
    <w:rsid w:val="006E0FCF"/>
    <w:rsid w:val="006E7B2E"/>
    <w:rsid w:val="006F0110"/>
    <w:rsid w:val="006F37DB"/>
    <w:rsid w:val="006F5734"/>
    <w:rsid w:val="007112D0"/>
    <w:rsid w:val="0073084E"/>
    <w:rsid w:val="0073295F"/>
    <w:rsid w:val="00745D07"/>
    <w:rsid w:val="00750BEC"/>
    <w:rsid w:val="007558CF"/>
    <w:rsid w:val="007607DF"/>
    <w:rsid w:val="007614CF"/>
    <w:rsid w:val="00762336"/>
    <w:rsid w:val="00773B6E"/>
    <w:rsid w:val="0079508C"/>
    <w:rsid w:val="007B3B22"/>
    <w:rsid w:val="007C09E1"/>
    <w:rsid w:val="007C357D"/>
    <w:rsid w:val="007D733D"/>
    <w:rsid w:val="007E4A97"/>
    <w:rsid w:val="007E5E20"/>
    <w:rsid w:val="007F445F"/>
    <w:rsid w:val="007F7560"/>
    <w:rsid w:val="008002C0"/>
    <w:rsid w:val="00812159"/>
    <w:rsid w:val="008142A6"/>
    <w:rsid w:val="0082280F"/>
    <w:rsid w:val="00824D79"/>
    <w:rsid w:val="0083161E"/>
    <w:rsid w:val="0083642E"/>
    <w:rsid w:val="00880E55"/>
    <w:rsid w:val="008931D0"/>
    <w:rsid w:val="00893F45"/>
    <w:rsid w:val="00896A1A"/>
    <w:rsid w:val="00897507"/>
    <w:rsid w:val="0089755A"/>
    <w:rsid w:val="008A1BBA"/>
    <w:rsid w:val="008A5979"/>
    <w:rsid w:val="008B0AA2"/>
    <w:rsid w:val="008B0BE8"/>
    <w:rsid w:val="008C5323"/>
    <w:rsid w:val="008D15F2"/>
    <w:rsid w:val="008E4E77"/>
    <w:rsid w:val="008E7D33"/>
    <w:rsid w:val="008F3E56"/>
    <w:rsid w:val="00900FF3"/>
    <w:rsid w:val="00905D3E"/>
    <w:rsid w:val="009136C4"/>
    <w:rsid w:val="00917DE8"/>
    <w:rsid w:val="0092606D"/>
    <w:rsid w:val="00927174"/>
    <w:rsid w:val="009273B7"/>
    <w:rsid w:val="00927604"/>
    <w:rsid w:val="00944B85"/>
    <w:rsid w:val="0095015C"/>
    <w:rsid w:val="00950274"/>
    <w:rsid w:val="00951231"/>
    <w:rsid w:val="00952014"/>
    <w:rsid w:val="009570EC"/>
    <w:rsid w:val="009730CD"/>
    <w:rsid w:val="0097774A"/>
    <w:rsid w:val="00990520"/>
    <w:rsid w:val="0099141E"/>
    <w:rsid w:val="009A6A3B"/>
    <w:rsid w:val="009B369C"/>
    <w:rsid w:val="009B3B1B"/>
    <w:rsid w:val="009C034B"/>
    <w:rsid w:val="009C0716"/>
    <w:rsid w:val="009C22A6"/>
    <w:rsid w:val="009C7311"/>
    <w:rsid w:val="009C7855"/>
    <w:rsid w:val="009D466D"/>
    <w:rsid w:val="009D76FD"/>
    <w:rsid w:val="009E0842"/>
    <w:rsid w:val="009E60D3"/>
    <w:rsid w:val="009F0D38"/>
    <w:rsid w:val="009F43C2"/>
    <w:rsid w:val="00A04964"/>
    <w:rsid w:val="00A06E21"/>
    <w:rsid w:val="00A13B82"/>
    <w:rsid w:val="00A24590"/>
    <w:rsid w:val="00A342E6"/>
    <w:rsid w:val="00A37D22"/>
    <w:rsid w:val="00A42211"/>
    <w:rsid w:val="00A4479C"/>
    <w:rsid w:val="00A50E31"/>
    <w:rsid w:val="00A61B4F"/>
    <w:rsid w:val="00A80C72"/>
    <w:rsid w:val="00AA76A1"/>
    <w:rsid w:val="00AB374B"/>
    <w:rsid w:val="00AB67E7"/>
    <w:rsid w:val="00AB7018"/>
    <w:rsid w:val="00AC6F3E"/>
    <w:rsid w:val="00AD5761"/>
    <w:rsid w:val="00AE69DD"/>
    <w:rsid w:val="00AF15C1"/>
    <w:rsid w:val="00B002ED"/>
    <w:rsid w:val="00B0603F"/>
    <w:rsid w:val="00B07EE8"/>
    <w:rsid w:val="00B26968"/>
    <w:rsid w:val="00B30613"/>
    <w:rsid w:val="00B403F3"/>
    <w:rsid w:val="00B430FF"/>
    <w:rsid w:val="00B46450"/>
    <w:rsid w:val="00B466FD"/>
    <w:rsid w:val="00B5332C"/>
    <w:rsid w:val="00B56618"/>
    <w:rsid w:val="00B64393"/>
    <w:rsid w:val="00B73B8D"/>
    <w:rsid w:val="00B73BBC"/>
    <w:rsid w:val="00B80BDC"/>
    <w:rsid w:val="00B823AA"/>
    <w:rsid w:val="00B87830"/>
    <w:rsid w:val="00B91954"/>
    <w:rsid w:val="00B96655"/>
    <w:rsid w:val="00BA45DB"/>
    <w:rsid w:val="00BA4F24"/>
    <w:rsid w:val="00BA6D01"/>
    <w:rsid w:val="00BD3E8D"/>
    <w:rsid w:val="00BD49DD"/>
    <w:rsid w:val="00BE24EA"/>
    <w:rsid w:val="00BF3022"/>
    <w:rsid w:val="00BF4184"/>
    <w:rsid w:val="00C0601E"/>
    <w:rsid w:val="00C0653B"/>
    <w:rsid w:val="00C06EDA"/>
    <w:rsid w:val="00C2688A"/>
    <w:rsid w:val="00C31D30"/>
    <w:rsid w:val="00C47633"/>
    <w:rsid w:val="00C476EE"/>
    <w:rsid w:val="00C53584"/>
    <w:rsid w:val="00C6036C"/>
    <w:rsid w:val="00C60730"/>
    <w:rsid w:val="00C60A73"/>
    <w:rsid w:val="00C6146E"/>
    <w:rsid w:val="00C67DF2"/>
    <w:rsid w:val="00C77DB9"/>
    <w:rsid w:val="00C84A64"/>
    <w:rsid w:val="00CB5A84"/>
    <w:rsid w:val="00CB71F7"/>
    <w:rsid w:val="00CC15F4"/>
    <w:rsid w:val="00CC5561"/>
    <w:rsid w:val="00CC626A"/>
    <w:rsid w:val="00CC7114"/>
    <w:rsid w:val="00CD25E3"/>
    <w:rsid w:val="00CD4B35"/>
    <w:rsid w:val="00CD6E39"/>
    <w:rsid w:val="00CE13D3"/>
    <w:rsid w:val="00CF1021"/>
    <w:rsid w:val="00CF6E91"/>
    <w:rsid w:val="00D06A3D"/>
    <w:rsid w:val="00D06D2C"/>
    <w:rsid w:val="00D109FD"/>
    <w:rsid w:val="00D20430"/>
    <w:rsid w:val="00D2337E"/>
    <w:rsid w:val="00D26A47"/>
    <w:rsid w:val="00D420E0"/>
    <w:rsid w:val="00D42E39"/>
    <w:rsid w:val="00D4327F"/>
    <w:rsid w:val="00D46707"/>
    <w:rsid w:val="00D51B22"/>
    <w:rsid w:val="00D51BAF"/>
    <w:rsid w:val="00D52E8E"/>
    <w:rsid w:val="00D5713B"/>
    <w:rsid w:val="00D6335D"/>
    <w:rsid w:val="00D6781D"/>
    <w:rsid w:val="00D71D46"/>
    <w:rsid w:val="00D85B68"/>
    <w:rsid w:val="00D87212"/>
    <w:rsid w:val="00D91DF3"/>
    <w:rsid w:val="00DA25B8"/>
    <w:rsid w:val="00DA4E3F"/>
    <w:rsid w:val="00DB64E7"/>
    <w:rsid w:val="00DC0828"/>
    <w:rsid w:val="00DC2805"/>
    <w:rsid w:val="00DC6C14"/>
    <w:rsid w:val="00DD03B7"/>
    <w:rsid w:val="00DF2265"/>
    <w:rsid w:val="00DF587C"/>
    <w:rsid w:val="00E03A4D"/>
    <w:rsid w:val="00E106FD"/>
    <w:rsid w:val="00E43074"/>
    <w:rsid w:val="00E6004D"/>
    <w:rsid w:val="00E65241"/>
    <w:rsid w:val="00E81978"/>
    <w:rsid w:val="00E85A6C"/>
    <w:rsid w:val="00E86831"/>
    <w:rsid w:val="00E91348"/>
    <w:rsid w:val="00E9562B"/>
    <w:rsid w:val="00E96915"/>
    <w:rsid w:val="00E97A68"/>
    <w:rsid w:val="00EA7A4A"/>
    <w:rsid w:val="00EB68DD"/>
    <w:rsid w:val="00ED3AD2"/>
    <w:rsid w:val="00ED3EAC"/>
    <w:rsid w:val="00ED4541"/>
    <w:rsid w:val="00ED7CDF"/>
    <w:rsid w:val="00EE2BBD"/>
    <w:rsid w:val="00EE2D70"/>
    <w:rsid w:val="00EE369A"/>
    <w:rsid w:val="00EE7F70"/>
    <w:rsid w:val="00EF27E4"/>
    <w:rsid w:val="00EF6002"/>
    <w:rsid w:val="00F01F20"/>
    <w:rsid w:val="00F05D4B"/>
    <w:rsid w:val="00F07F75"/>
    <w:rsid w:val="00F17B00"/>
    <w:rsid w:val="00F2270C"/>
    <w:rsid w:val="00F24B6D"/>
    <w:rsid w:val="00F25685"/>
    <w:rsid w:val="00F27E7B"/>
    <w:rsid w:val="00F34ABB"/>
    <w:rsid w:val="00F34BE6"/>
    <w:rsid w:val="00F373B9"/>
    <w:rsid w:val="00F379B7"/>
    <w:rsid w:val="00F44CE5"/>
    <w:rsid w:val="00F525FA"/>
    <w:rsid w:val="00F66F96"/>
    <w:rsid w:val="00F76A73"/>
    <w:rsid w:val="00F76F6B"/>
    <w:rsid w:val="00F82468"/>
    <w:rsid w:val="00F83175"/>
    <w:rsid w:val="00F86AA9"/>
    <w:rsid w:val="00FD54B9"/>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3A25EAC"/>
  <w15:chartTrackingRefBased/>
  <w15:docId w15:val="{ECF9BE7C-045E-4A41-9097-90550996E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A33"/>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customStyle="1" w:styleId="gd15mcfceub">
    <w:name w:val="gd15mcfceub"/>
    <w:basedOn w:val="DefaultParagraphFont"/>
    <w:rsid w:val="00036600"/>
  </w:style>
  <w:style w:type="character" w:customStyle="1" w:styleId="gd15mcfckub">
    <w:name w:val="gd15mcfckub"/>
    <w:basedOn w:val="DefaultParagraphFont"/>
    <w:rsid w:val="007F445F"/>
  </w:style>
  <w:style w:type="character" w:customStyle="1" w:styleId="gd15mcfcktb">
    <w:name w:val="gd15mcfcktb"/>
    <w:basedOn w:val="DefaultParagraphFont"/>
    <w:rsid w:val="007F445F"/>
  </w:style>
  <w:style w:type="character" w:customStyle="1" w:styleId="hl">
    <w:name w:val="hl"/>
    <w:basedOn w:val="DefaultParagraphFont"/>
    <w:rsid w:val="00FD54B9"/>
  </w:style>
  <w:style w:type="character" w:styleId="Hyperlink">
    <w:name w:val="Hyperlink"/>
    <w:basedOn w:val="DefaultParagraphFont"/>
    <w:uiPriority w:val="99"/>
    <w:unhideWhenUsed/>
    <w:rsid w:val="004B0733"/>
    <w:rPr>
      <w:color w:val="0000FF"/>
      <w:u w:val="single"/>
    </w:rPr>
  </w:style>
  <w:style w:type="character" w:styleId="UnresolvedMention">
    <w:name w:val="Unresolved Mention"/>
    <w:basedOn w:val="DefaultParagraphFont"/>
    <w:uiPriority w:val="99"/>
    <w:semiHidden/>
    <w:unhideWhenUsed/>
    <w:rsid w:val="000A7E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95744">
      <w:bodyDiv w:val="1"/>
      <w:marLeft w:val="0"/>
      <w:marRight w:val="0"/>
      <w:marTop w:val="0"/>
      <w:marBottom w:val="0"/>
      <w:divBdr>
        <w:top w:val="none" w:sz="0" w:space="0" w:color="auto"/>
        <w:left w:val="none" w:sz="0" w:space="0" w:color="auto"/>
        <w:bottom w:val="none" w:sz="0" w:space="0" w:color="auto"/>
        <w:right w:val="none" w:sz="0" w:space="0" w:color="auto"/>
      </w:divBdr>
    </w:div>
    <w:div w:id="80419127">
      <w:bodyDiv w:val="1"/>
      <w:marLeft w:val="0"/>
      <w:marRight w:val="0"/>
      <w:marTop w:val="0"/>
      <w:marBottom w:val="0"/>
      <w:divBdr>
        <w:top w:val="none" w:sz="0" w:space="0" w:color="auto"/>
        <w:left w:val="none" w:sz="0" w:space="0" w:color="auto"/>
        <w:bottom w:val="none" w:sz="0" w:space="0" w:color="auto"/>
        <w:right w:val="none" w:sz="0" w:space="0" w:color="auto"/>
      </w:divBdr>
    </w:div>
    <w:div w:id="124812502">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89337720">
      <w:bodyDiv w:val="1"/>
      <w:marLeft w:val="0"/>
      <w:marRight w:val="0"/>
      <w:marTop w:val="0"/>
      <w:marBottom w:val="0"/>
      <w:divBdr>
        <w:top w:val="none" w:sz="0" w:space="0" w:color="auto"/>
        <w:left w:val="none" w:sz="0" w:space="0" w:color="auto"/>
        <w:bottom w:val="none" w:sz="0" w:space="0" w:color="auto"/>
        <w:right w:val="none" w:sz="0" w:space="0" w:color="auto"/>
      </w:divBdr>
    </w:div>
    <w:div w:id="189952605">
      <w:bodyDiv w:val="1"/>
      <w:marLeft w:val="0"/>
      <w:marRight w:val="0"/>
      <w:marTop w:val="0"/>
      <w:marBottom w:val="0"/>
      <w:divBdr>
        <w:top w:val="none" w:sz="0" w:space="0" w:color="auto"/>
        <w:left w:val="none" w:sz="0" w:space="0" w:color="auto"/>
        <w:bottom w:val="none" w:sz="0" w:space="0" w:color="auto"/>
        <w:right w:val="none" w:sz="0" w:space="0" w:color="auto"/>
      </w:divBdr>
    </w:div>
    <w:div w:id="20291083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9513922">
      <w:bodyDiv w:val="1"/>
      <w:marLeft w:val="0"/>
      <w:marRight w:val="0"/>
      <w:marTop w:val="0"/>
      <w:marBottom w:val="0"/>
      <w:divBdr>
        <w:top w:val="none" w:sz="0" w:space="0" w:color="auto"/>
        <w:left w:val="none" w:sz="0" w:space="0" w:color="auto"/>
        <w:bottom w:val="none" w:sz="0" w:space="0" w:color="auto"/>
        <w:right w:val="none" w:sz="0" w:space="0" w:color="auto"/>
      </w:divBdr>
      <w:divsChild>
        <w:div w:id="1629898037">
          <w:marLeft w:val="547"/>
          <w:marRight w:val="0"/>
          <w:marTop w:val="0"/>
          <w:marBottom w:val="0"/>
          <w:divBdr>
            <w:top w:val="none" w:sz="0" w:space="0" w:color="auto"/>
            <w:left w:val="none" w:sz="0" w:space="0" w:color="auto"/>
            <w:bottom w:val="none" w:sz="0" w:space="0" w:color="auto"/>
            <w:right w:val="none" w:sz="0" w:space="0" w:color="auto"/>
          </w:divBdr>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4909169">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57646464">
      <w:bodyDiv w:val="1"/>
      <w:marLeft w:val="0"/>
      <w:marRight w:val="0"/>
      <w:marTop w:val="0"/>
      <w:marBottom w:val="0"/>
      <w:divBdr>
        <w:top w:val="none" w:sz="0" w:space="0" w:color="auto"/>
        <w:left w:val="none" w:sz="0" w:space="0" w:color="auto"/>
        <w:bottom w:val="none" w:sz="0" w:space="0" w:color="auto"/>
        <w:right w:val="none" w:sz="0" w:space="0" w:color="auto"/>
      </w:divBdr>
    </w:div>
    <w:div w:id="567109163">
      <w:bodyDiv w:val="1"/>
      <w:marLeft w:val="0"/>
      <w:marRight w:val="0"/>
      <w:marTop w:val="0"/>
      <w:marBottom w:val="0"/>
      <w:divBdr>
        <w:top w:val="none" w:sz="0" w:space="0" w:color="auto"/>
        <w:left w:val="none" w:sz="0" w:space="0" w:color="auto"/>
        <w:bottom w:val="none" w:sz="0" w:space="0" w:color="auto"/>
        <w:right w:val="none" w:sz="0" w:space="0" w:color="auto"/>
      </w:divBdr>
      <w:divsChild>
        <w:div w:id="977611553">
          <w:marLeft w:val="0"/>
          <w:marRight w:val="0"/>
          <w:marTop w:val="0"/>
          <w:marBottom w:val="0"/>
          <w:divBdr>
            <w:top w:val="none" w:sz="0" w:space="0" w:color="auto"/>
            <w:left w:val="none" w:sz="0" w:space="0" w:color="auto"/>
            <w:bottom w:val="none" w:sz="0" w:space="0" w:color="auto"/>
            <w:right w:val="none" w:sz="0" w:space="0" w:color="auto"/>
          </w:divBdr>
        </w:div>
        <w:div w:id="932665002">
          <w:marLeft w:val="0"/>
          <w:marRight w:val="0"/>
          <w:marTop w:val="0"/>
          <w:marBottom w:val="0"/>
          <w:divBdr>
            <w:top w:val="none" w:sz="0" w:space="0" w:color="auto"/>
            <w:left w:val="none" w:sz="0" w:space="0" w:color="auto"/>
            <w:bottom w:val="none" w:sz="0" w:space="0" w:color="auto"/>
            <w:right w:val="none" w:sz="0" w:space="0" w:color="auto"/>
          </w:divBdr>
        </w:div>
        <w:div w:id="1576469832">
          <w:marLeft w:val="0"/>
          <w:marRight w:val="0"/>
          <w:marTop w:val="0"/>
          <w:marBottom w:val="0"/>
          <w:divBdr>
            <w:top w:val="none" w:sz="0" w:space="0" w:color="auto"/>
            <w:left w:val="none" w:sz="0" w:space="0" w:color="auto"/>
            <w:bottom w:val="none" w:sz="0" w:space="0" w:color="auto"/>
            <w:right w:val="none" w:sz="0" w:space="0" w:color="auto"/>
          </w:divBdr>
        </w:div>
      </w:divsChild>
    </w:div>
    <w:div w:id="578902762">
      <w:bodyDiv w:val="1"/>
      <w:marLeft w:val="0"/>
      <w:marRight w:val="0"/>
      <w:marTop w:val="0"/>
      <w:marBottom w:val="0"/>
      <w:divBdr>
        <w:top w:val="none" w:sz="0" w:space="0" w:color="auto"/>
        <w:left w:val="none" w:sz="0" w:space="0" w:color="auto"/>
        <w:bottom w:val="none" w:sz="0" w:space="0" w:color="auto"/>
        <w:right w:val="none" w:sz="0" w:space="0" w:color="auto"/>
      </w:divBdr>
    </w:div>
    <w:div w:id="644940590">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8844107">
      <w:bodyDiv w:val="1"/>
      <w:marLeft w:val="0"/>
      <w:marRight w:val="0"/>
      <w:marTop w:val="0"/>
      <w:marBottom w:val="0"/>
      <w:divBdr>
        <w:top w:val="none" w:sz="0" w:space="0" w:color="auto"/>
        <w:left w:val="none" w:sz="0" w:space="0" w:color="auto"/>
        <w:bottom w:val="none" w:sz="0" w:space="0" w:color="auto"/>
        <w:right w:val="none" w:sz="0" w:space="0" w:color="auto"/>
      </w:divBdr>
    </w:div>
    <w:div w:id="773283002">
      <w:bodyDiv w:val="1"/>
      <w:marLeft w:val="0"/>
      <w:marRight w:val="0"/>
      <w:marTop w:val="0"/>
      <w:marBottom w:val="0"/>
      <w:divBdr>
        <w:top w:val="none" w:sz="0" w:space="0" w:color="auto"/>
        <w:left w:val="none" w:sz="0" w:space="0" w:color="auto"/>
        <w:bottom w:val="none" w:sz="0" w:space="0" w:color="auto"/>
        <w:right w:val="none" w:sz="0" w:space="0" w:color="auto"/>
      </w:divBdr>
      <w:divsChild>
        <w:div w:id="256867805">
          <w:marLeft w:val="547"/>
          <w:marRight w:val="0"/>
          <w:marTop w:val="0"/>
          <w:marBottom w:val="0"/>
          <w:divBdr>
            <w:top w:val="none" w:sz="0" w:space="0" w:color="auto"/>
            <w:left w:val="none" w:sz="0" w:space="0" w:color="auto"/>
            <w:bottom w:val="none" w:sz="0" w:space="0" w:color="auto"/>
            <w:right w:val="none" w:sz="0" w:space="0" w:color="auto"/>
          </w:divBdr>
        </w:div>
      </w:divsChild>
    </w:div>
    <w:div w:id="788429784">
      <w:bodyDiv w:val="1"/>
      <w:marLeft w:val="0"/>
      <w:marRight w:val="0"/>
      <w:marTop w:val="0"/>
      <w:marBottom w:val="0"/>
      <w:divBdr>
        <w:top w:val="none" w:sz="0" w:space="0" w:color="auto"/>
        <w:left w:val="none" w:sz="0" w:space="0" w:color="auto"/>
        <w:bottom w:val="none" w:sz="0" w:space="0" w:color="auto"/>
        <w:right w:val="none" w:sz="0" w:space="0" w:color="auto"/>
      </w:divBdr>
    </w:div>
    <w:div w:id="891383429">
      <w:bodyDiv w:val="1"/>
      <w:marLeft w:val="0"/>
      <w:marRight w:val="0"/>
      <w:marTop w:val="0"/>
      <w:marBottom w:val="0"/>
      <w:divBdr>
        <w:top w:val="none" w:sz="0" w:space="0" w:color="auto"/>
        <w:left w:val="none" w:sz="0" w:space="0" w:color="auto"/>
        <w:bottom w:val="none" w:sz="0" w:space="0" w:color="auto"/>
        <w:right w:val="none" w:sz="0" w:space="0" w:color="auto"/>
      </w:divBdr>
      <w:divsChild>
        <w:div w:id="1801876453">
          <w:marLeft w:val="360"/>
          <w:marRight w:val="0"/>
          <w:marTop w:val="200"/>
          <w:marBottom w:val="0"/>
          <w:divBdr>
            <w:top w:val="none" w:sz="0" w:space="0" w:color="auto"/>
            <w:left w:val="none" w:sz="0" w:space="0" w:color="auto"/>
            <w:bottom w:val="none" w:sz="0" w:space="0" w:color="auto"/>
            <w:right w:val="none" w:sz="0" w:space="0" w:color="auto"/>
          </w:divBdr>
        </w:div>
      </w:divsChild>
    </w:div>
    <w:div w:id="959341715">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3923194">
      <w:bodyDiv w:val="1"/>
      <w:marLeft w:val="0"/>
      <w:marRight w:val="0"/>
      <w:marTop w:val="0"/>
      <w:marBottom w:val="0"/>
      <w:divBdr>
        <w:top w:val="none" w:sz="0" w:space="0" w:color="auto"/>
        <w:left w:val="none" w:sz="0" w:space="0" w:color="auto"/>
        <w:bottom w:val="none" w:sz="0" w:space="0" w:color="auto"/>
        <w:right w:val="none" w:sz="0" w:space="0" w:color="auto"/>
      </w:divBdr>
    </w:div>
    <w:div w:id="1036394943">
      <w:bodyDiv w:val="1"/>
      <w:marLeft w:val="0"/>
      <w:marRight w:val="0"/>
      <w:marTop w:val="0"/>
      <w:marBottom w:val="0"/>
      <w:divBdr>
        <w:top w:val="none" w:sz="0" w:space="0" w:color="auto"/>
        <w:left w:val="none" w:sz="0" w:space="0" w:color="auto"/>
        <w:bottom w:val="none" w:sz="0" w:space="0" w:color="auto"/>
        <w:right w:val="none" w:sz="0" w:space="0" w:color="auto"/>
      </w:divBdr>
    </w:div>
    <w:div w:id="1062024998">
      <w:bodyDiv w:val="1"/>
      <w:marLeft w:val="0"/>
      <w:marRight w:val="0"/>
      <w:marTop w:val="0"/>
      <w:marBottom w:val="0"/>
      <w:divBdr>
        <w:top w:val="none" w:sz="0" w:space="0" w:color="auto"/>
        <w:left w:val="none" w:sz="0" w:space="0" w:color="auto"/>
        <w:bottom w:val="none" w:sz="0" w:space="0" w:color="auto"/>
        <w:right w:val="none" w:sz="0" w:space="0" w:color="auto"/>
      </w:divBdr>
    </w:div>
    <w:div w:id="1078215205">
      <w:bodyDiv w:val="1"/>
      <w:marLeft w:val="0"/>
      <w:marRight w:val="0"/>
      <w:marTop w:val="0"/>
      <w:marBottom w:val="0"/>
      <w:divBdr>
        <w:top w:val="none" w:sz="0" w:space="0" w:color="auto"/>
        <w:left w:val="none" w:sz="0" w:space="0" w:color="auto"/>
        <w:bottom w:val="none" w:sz="0" w:space="0" w:color="auto"/>
        <w:right w:val="none" w:sz="0" w:space="0" w:color="auto"/>
      </w:divBdr>
    </w:div>
    <w:div w:id="1084104387">
      <w:bodyDiv w:val="1"/>
      <w:marLeft w:val="0"/>
      <w:marRight w:val="0"/>
      <w:marTop w:val="0"/>
      <w:marBottom w:val="0"/>
      <w:divBdr>
        <w:top w:val="none" w:sz="0" w:space="0" w:color="auto"/>
        <w:left w:val="none" w:sz="0" w:space="0" w:color="auto"/>
        <w:bottom w:val="none" w:sz="0" w:space="0" w:color="auto"/>
        <w:right w:val="none" w:sz="0" w:space="0" w:color="auto"/>
      </w:divBdr>
    </w:div>
    <w:div w:id="1084841149">
      <w:bodyDiv w:val="1"/>
      <w:marLeft w:val="0"/>
      <w:marRight w:val="0"/>
      <w:marTop w:val="0"/>
      <w:marBottom w:val="0"/>
      <w:divBdr>
        <w:top w:val="none" w:sz="0" w:space="0" w:color="auto"/>
        <w:left w:val="none" w:sz="0" w:space="0" w:color="auto"/>
        <w:bottom w:val="none" w:sz="0" w:space="0" w:color="auto"/>
        <w:right w:val="none" w:sz="0" w:space="0" w:color="auto"/>
      </w:divBdr>
    </w:div>
    <w:div w:id="111267544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70628141">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53150419">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6435318">
      <w:bodyDiv w:val="1"/>
      <w:marLeft w:val="0"/>
      <w:marRight w:val="0"/>
      <w:marTop w:val="0"/>
      <w:marBottom w:val="0"/>
      <w:divBdr>
        <w:top w:val="none" w:sz="0" w:space="0" w:color="auto"/>
        <w:left w:val="none" w:sz="0" w:space="0" w:color="auto"/>
        <w:bottom w:val="none" w:sz="0" w:space="0" w:color="auto"/>
        <w:right w:val="none" w:sz="0" w:space="0" w:color="auto"/>
      </w:divBdr>
      <w:divsChild>
        <w:div w:id="186065407">
          <w:marLeft w:val="360"/>
          <w:marRight w:val="0"/>
          <w:marTop w:val="200"/>
          <w:marBottom w:val="0"/>
          <w:divBdr>
            <w:top w:val="none" w:sz="0" w:space="0" w:color="auto"/>
            <w:left w:val="none" w:sz="0" w:space="0" w:color="auto"/>
            <w:bottom w:val="none" w:sz="0" w:space="0" w:color="auto"/>
            <w:right w:val="none" w:sz="0" w:space="0" w:color="auto"/>
          </w:divBdr>
        </w:div>
        <w:div w:id="2120374838">
          <w:marLeft w:val="360"/>
          <w:marRight w:val="0"/>
          <w:marTop w:val="200"/>
          <w:marBottom w:val="0"/>
          <w:divBdr>
            <w:top w:val="none" w:sz="0" w:space="0" w:color="auto"/>
            <w:left w:val="none" w:sz="0" w:space="0" w:color="auto"/>
            <w:bottom w:val="none" w:sz="0" w:space="0" w:color="auto"/>
            <w:right w:val="none" w:sz="0" w:space="0" w:color="auto"/>
          </w:divBdr>
        </w:div>
      </w:divsChild>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9249614">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8462648">
      <w:bodyDiv w:val="1"/>
      <w:marLeft w:val="0"/>
      <w:marRight w:val="0"/>
      <w:marTop w:val="0"/>
      <w:marBottom w:val="0"/>
      <w:divBdr>
        <w:top w:val="none" w:sz="0" w:space="0" w:color="auto"/>
        <w:left w:val="none" w:sz="0" w:space="0" w:color="auto"/>
        <w:bottom w:val="none" w:sz="0" w:space="0" w:color="auto"/>
        <w:right w:val="none" w:sz="0" w:space="0" w:color="auto"/>
      </w:divBdr>
    </w:div>
    <w:div w:id="1675260031">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14236504">
      <w:bodyDiv w:val="1"/>
      <w:marLeft w:val="0"/>
      <w:marRight w:val="0"/>
      <w:marTop w:val="0"/>
      <w:marBottom w:val="0"/>
      <w:divBdr>
        <w:top w:val="none" w:sz="0" w:space="0" w:color="auto"/>
        <w:left w:val="none" w:sz="0" w:space="0" w:color="auto"/>
        <w:bottom w:val="none" w:sz="0" w:space="0" w:color="auto"/>
        <w:right w:val="none" w:sz="0" w:space="0" w:color="auto"/>
      </w:divBdr>
    </w:div>
    <w:div w:id="175073345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7375947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www.sthda.com/english/wiki/f-test-compare-two-variances-in-r"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slideshare.net/parryprabhu/k-meanclustering-algorith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towardsdatascience.com/the-ultimate-guide-to-data-cleaning-3969843991d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r-bloggers.com/k-means-clustering-in-r/"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r-bloggers.com/k-means-clustering-in-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tats.stackexchange.com/questions/866/when-should-i-use-lasso-vs-ridge" TargetMode="External"/><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wapn\AppData\Roaming\Microsoft\Templates\APA%20style%20report%20(6th%20edition).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1A20C0-08AA-4BD4-AEBE-B2681730E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183</TotalTime>
  <Pages>12</Pages>
  <Words>1872</Words>
  <Characters>10674</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c:creator>
  <cp:keywords/>
  <dc:description/>
  <cp:lastModifiedBy>mohit manjaria</cp:lastModifiedBy>
  <cp:revision>10</cp:revision>
  <dcterms:created xsi:type="dcterms:W3CDTF">2020-02-11T04:44:00Z</dcterms:created>
  <dcterms:modified xsi:type="dcterms:W3CDTF">2020-05-07T13:22:00Z</dcterms:modified>
</cp:coreProperties>
</file>